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DCC1" w14:textId="77777777" w:rsidR="006A1F17" w:rsidRDefault="006A1F17">
      <w:pPr>
        <w:framePr w:w="390" w:h="10801" w:hSpace="142" w:wrap="around" w:vAnchor="text" w:hAnchor="page" w:x="16273" w:y="-303"/>
        <w:shd w:val="solid" w:color="FFFFFF" w:fill="FFFFFF"/>
        <w:jc w:val="center"/>
        <w:textDirection w:val="btLr"/>
        <w:rPr>
          <w:b/>
          <w:sz w:val="20"/>
        </w:rPr>
      </w:pPr>
      <w:r>
        <w:rPr>
          <w:b/>
          <w:sz w:val="20"/>
        </w:rPr>
        <w:t>Model ELEC 3 - MEMÒRIA TÈCNICA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"/>
        <w:gridCol w:w="1116"/>
        <w:gridCol w:w="302"/>
        <w:gridCol w:w="407"/>
        <w:gridCol w:w="727"/>
        <w:gridCol w:w="567"/>
        <w:gridCol w:w="567"/>
        <w:gridCol w:w="850"/>
        <w:gridCol w:w="567"/>
        <w:gridCol w:w="851"/>
        <w:gridCol w:w="850"/>
        <w:gridCol w:w="851"/>
        <w:gridCol w:w="850"/>
        <w:gridCol w:w="851"/>
        <w:gridCol w:w="850"/>
        <w:gridCol w:w="974"/>
        <w:gridCol w:w="992"/>
        <w:gridCol w:w="45"/>
        <w:gridCol w:w="806"/>
        <w:gridCol w:w="709"/>
        <w:gridCol w:w="708"/>
        <w:gridCol w:w="709"/>
      </w:tblGrid>
      <w:tr w:rsidR="006A1F17" w:rsidRPr="008C79D1" w14:paraId="0A565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49ED8" w14:textId="77777777" w:rsidR="006A1F17" w:rsidRDefault="006A1F17">
            <w:pPr>
              <w:pStyle w:val="Ttulo1"/>
              <w:rPr>
                <w:b w:val="0"/>
                <w:sz w:val="14"/>
              </w:rPr>
            </w:pPr>
          </w:p>
        </w:tc>
        <w:tc>
          <w:tcPr>
            <w:tcW w:w="10799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EB04B" w14:textId="77777777" w:rsidR="006A1F17" w:rsidRPr="006A1F17" w:rsidRDefault="003E0B0D">
            <w:pPr>
              <w:pStyle w:val="Ttulo1"/>
              <w:rPr>
                <w:sz w:val="24"/>
                <w:szCs w:val="24"/>
                <w:lang w:val="ca-ES"/>
              </w:rPr>
            </w:pPr>
            <w:r>
              <w:rPr>
                <w:sz w:val="24"/>
                <w:szCs w:val="24"/>
                <w:lang w:val="ca-ES"/>
              </w:rPr>
              <w:t>MEMÒRIA TÈ</w:t>
            </w:r>
            <w:r w:rsidR="006A1F17" w:rsidRPr="006A1F17">
              <w:rPr>
                <w:sz w:val="24"/>
                <w:szCs w:val="24"/>
                <w:lang w:val="ca-ES"/>
              </w:rPr>
              <w:t>CNICA</w:t>
            </w:r>
          </w:p>
        </w:tc>
        <w:tc>
          <w:tcPr>
            <w:tcW w:w="293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DEF68" w14:textId="77777777" w:rsidR="006A1F17" w:rsidRDefault="006A1F17">
            <w:pPr>
              <w:pStyle w:val="Ttulo1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 xml:space="preserve">NÚM. </w:t>
            </w:r>
            <w:r>
              <w:rPr>
                <w:b w:val="0"/>
                <w:sz w:val="22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0" w:name="Texto1"/>
            <w:r>
              <w:rPr>
                <w:b w:val="0"/>
                <w:sz w:val="22"/>
              </w:rPr>
              <w:instrText xml:space="preserve"> FORMTEXT </w:instrText>
            </w:r>
            <w:r>
              <w:rPr>
                <w:b w:val="0"/>
                <w:sz w:val="22"/>
              </w:rPr>
            </w:r>
            <w:r>
              <w:rPr>
                <w:b w:val="0"/>
                <w:sz w:val="22"/>
              </w:rPr>
              <w:fldChar w:fldCharType="separate"/>
            </w:r>
            <w:r>
              <w:rPr>
                <w:b w:val="0"/>
                <w:noProof/>
                <w:sz w:val="22"/>
              </w:rPr>
              <w:t> </w:t>
            </w:r>
            <w:r>
              <w:rPr>
                <w:b w:val="0"/>
                <w:noProof/>
                <w:sz w:val="22"/>
              </w:rPr>
              <w:t> </w:t>
            </w:r>
            <w:r>
              <w:rPr>
                <w:b w:val="0"/>
                <w:noProof/>
                <w:sz w:val="22"/>
              </w:rPr>
              <w:t> </w:t>
            </w:r>
            <w:r>
              <w:rPr>
                <w:b w:val="0"/>
                <w:noProof/>
                <w:sz w:val="22"/>
              </w:rPr>
              <w:t> </w:t>
            </w:r>
            <w:r>
              <w:rPr>
                <w:b w:val="0"/>
                <w:noProof/>
                <w:sz w:val="22"/>
              </w:rPr>
              <w:t> </w:t>
            </w:r>
            <w:r>
              <w:rPr>
                <w:b w:val="0"/>
                <w:sz w:val="22"/>
              </w:rPr>
              <w:fldChar w:fldCharType="end"/>
            </w:r>
            <w:bookmarkEnd w:id="0"/>
          </w:p>
        </w:tc>
      </w:tr>
      <w:tr w:rsidR="006A1F17" w:rsidRPr="008C79D1" w14:paraId="299A1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8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C82A5B3" w14:textId="77777777" w:rsidR="006A1F17" w:rsidRPr="008C79D1" w:rsidRDefault="006A1F17" w:rsidP="006A1F17">
            <w:pPr>
              <w:spacing w:after="0"/>
              <w:jc w:val="center"/>
            </w:pPr>
            <w:r w:rsidRPr="008C79D1">
              <w:t>TRAM</w:t>
            </w:r>
          </w:p>
        </w:tc>
        <w:tc>
          <w:tcPr>
            <w:tcW w:w="709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B1B8EF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Càrrega</w:t>
            </w:r>
          </w:p>
          <w:p w14:paraId="5B48190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simultàn.</w:t>
            </w:r>
          </w:p>
          <w:p w14:paraId="77F615E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(%)</w:t>
            </w:r>
          </w:p>
        </w:tc>
        <w:tc>
          <w:tcPr>
            <w:tcW w:w="72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6B4689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Potència</w:t>
            </w:r>
          </w:p>
          <w:p w14:paraId="421D189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kW.</w:t>
            </w:r>
          </w:p>
        </w:tc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145010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 xml:space="preserve">cos </w:t>
            </w:r>
            <w:r w:rsidRPr="008C79D1">
              <w:rPr>
                <w:sz w:val="14"/>
              </w:rPr>
              <w:sym w:font="Symbol" w:char="F06A"/>
            </w:r>
          </w:p>
        </w:tc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F44DE1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Intens.</w:t>
            </w:r>
          </w:p>
          <w:p w14:paraId="1008873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A</w:t>
            </w:r>
          </w:p>
        </w:tc>
        <w:tc>
          <w:tcPr>
            <w:tcW w:w="8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237729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Secció</w:t>
            </w:r>
          </w:p>
          <w:p w14:paraId="1433D42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per fase</w:t>
            </w:r>
          </w:p>
          <w:p w14:paraId="235E0EE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mm</w:t>
            </w:r>
            <w:r w:rsidRPr="008C79D1">
              <w:rPr>
                <w:sz w:val="14"/>
                <w:vertAlign w:val="superscript"/>
              </w:rPr>
              <w:t>2</w:t>
            </w:r>
          </w:p>
        </w:tc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A6F1CC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Long.</w:t>
            </w:r>
          </w:p>
          <w:p w14:paraId="43B0864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m</w:t>
            </w:r>
          </w:p>
        </w:tc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1BB57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Moment</w:t>
            </w:r>
          </w:p>
          <w:p w14:paraId="500DA37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elec.</w:t>
            </w:r>
          </w:p>
          <w:p w14:paraId="36451B7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kW. · m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43C9601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Caiguda de tensió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353670C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Caract. conduct.</w:t>
            </w:r>
          </w:p>
        </w:tc>
        <w:tc>
          <w:tcPr>
            <w:tcW w:w="3667" w:type="dxa"/>
            <w:gridSpan w:val="5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1A52A86" w14:textId="77777777" w:rsidR="006A1F17" w:rsidRPr="008C79D1" w:rsidRDefault="006A1F17" w:rsidP="006A1F17">
            <w:pPr>
              <w:spacing w:before="4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t>Tipus de canalitzacions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85D379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Aïllam.</w:t>
            </w:r>
          </w:p>
          <w:p w14:paraId="4B2963D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Instal·l.</w:t>
            </w:r>
          </w:p>
          <w:p w14:paraId="0DE7B80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k</w:t>
            </w:r>
            <w:r w:rsidRPr="008C79D1">
              <w:rPr>
                <w:sz w:val="14"/>
              </w:rPr>
              <w:sym w:font="Symbol" w:char="F057"/>
            </w:r>
          </w:p>
        </w:tc>
        <w:tc>
          <w:tcPr>
            <w:tcW w:w="70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D8B894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Conduc.</w:t>
            </w:r>
          </w:p>
          <w:p w14:paraId="3D1D82F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Neutre</w:t>
            </w:r>
          </w:p>
          <w:p w14:paraId="30361D57" w14:textId="77777777" w:rsidR="006A1F17" w:rsidRPr="008C79D1" w:rsidRDefault="006A1F17" w:rsidP="006A1F17">
            <w:pPr>
              <w:spacing w:after="0"/>
              <w:jc w:val="center"/>
              <w:rPr>
                <w:sz w:val="14"/>
                <w:vertAlign w:val="superscript"/>
              </w:rPr>
            </w:pPr>
            <w:r w:rsidRPr="008C79D1">
              <w:rPr>
                <w:sz w:val="14"/>
              </w:rPr>
              <w:t>mm</w:t>
            </w:r>
            <w:r w:rsidRPr="008C79D1">
              <w:rPr>
                <w:sz w:val="14"/>
                <w:vertAlign w:val="superscript"/>
              </w:rPr>
              <w:t>2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71063C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Conduc.</w:t>
            </w:r>
          </w:p>
          <w:p w14:paraId="3ACFB21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Protec.</w:t>
            </w:r>
          </w:p>
          <w:p w14:paraId="4CEFE110" w14:textId="77777777" w:rsidR="006A1F17" w:rsidRPr="008C79D1" w:rsidRDefault="006A1F17" w:rsidP="006A1F17">
            <w:pPr>
              <w:spacing w:after="0"/>
              <w:jc w:val="center"/>
              <w:rPr>
                <w:sz w:val="14"/>
                <w:vertAlign w:val="superscript"/>
              </w:rPr>
            </w:pPr>
            <w:r w:rsidRPr="008C79D1">
              <w:rPr>
                <w:sz w:val="14"/>
              </w:rPr>
              <w:t>mm</w:t>
            </w:r>
            <w:r w:rsidRPr="008C79D1">
              <w:rPr>
                <w:sz w:val="14"/>
                <w:vertAlign w:val="superscript"/>
              </w:rPr>
              <w:t>2</w:t>
            </w:r>
          </w:p>
        </w:tc>
      </w:tr>
      <w:tr w:rsidR="006A1F17" w:rsidRPr="008C79D1" w14:paraId="724A3734" w14:textId="77777777">
        <w:tblPrEx>
          <w:tblCellMar>
            <w:top w:w="0" w:type="dxa"/>
            <w:bottom w:w="0" w:type="dxa"/>
          </w:tblCellMar>
        </w:tblPrEx>
        <w:trPr>
          <w:cantSplit/>
          <w:trHeight w:val="385"/>
        </w:trPr>
        <w:tc>
          <w:tcPr>
            <w:tcW w:w="1418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BD1EF8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59C165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5D2D7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A5E5C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26BE77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09ABB1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07F71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9ED46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746F28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parcial</w:t>
            </w:r>
          </w:p>
          <w:p w14:paraId="37D2AB4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(%)</w:t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801061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total</w:t>
            </w:r>
          </w:p>
          <w:p w14:paraId="4A53E85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(%)</w:t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00523B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TIPUS</w:t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387368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tensió</w:t>
            </w:r>
          </w:p>
          <w:p w14:paraId="00B038A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nominal</w:t>
            </w:r>
          </w:p>
          <w:p w14:paraId="0379DFF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d’aïllam.</w:t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590FDC3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sense tub</w:t>
            </w:r>
          </w:p>
          <w:p w14:paraId="566405A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protector</w:t>
            </w:r>
          </w:p>
          <w:p w14:paraId="563AD29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(sistema)</w:t>
            </w:r>
          </w:p>
        </w:tc>
        <w:tc>
          <w:tcPr>
            <w:tcW w:w="1966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9AD66F6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 xml:space="preserve">sota tub: </w:t>
            </w:r>
            <w:r w:rsidRPr="008C79D1">
              <w:rPr>
                <w:sz w:val="14"/>
              </w:rPr>
              <w:sym w:font="Symbol" w:char="F0C6"/>
            </w:r>
            <w:r w:rsidRPr="008C79D1">
              <w:rPr>
                <w:sz w:val="14"/>
              </w:rPr>
              <w:t xml:space="preserve"> en mm.</w:t>
            </w:r>
          </w:p>
        </w:tc>
        <w:tc>
          <w:tcPr>
            <w:tcW w:w="851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C53B41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conduct.</w:t>
            </w:r>
          </w:p>
          <w:p w14:paraId="3231F16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enterrat.</w:t>
            </w:r>
          </w:p>
          <w:p w14:paraId="4107356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prof. m.</w:t>
            </w: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990F6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F0D1D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FAEDC6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</w:tr>
      <w:tr w:rsidR="006A1F17" w:rsidRPr="008C79D1" w14:paraId="7D00302A" w14:textId="77777777">
        <w:tblPrEx>
          <w:tblCellMar>
            <w:top w:w="0" w:type="dxa"/>
            <w:bottom w:w="0" w:type="dxa"/>
          </w:tblCellMar>
        </w:tblPrEx>
        <w:trPr>
          <w:cantSplit/>
          <w:trHeight w:val="385"/>
        </w:trPr>
        <w:tc>
          <w:tcPr>
            <w:tcW w:w="1418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434B35D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4D1B8CD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AB44E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7FF14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457AE4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C479F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6887CE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2BB6C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10EDCF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40855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48339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CF13803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FE93B1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</w:p>
        </w:tc>
        <w:tc>
          <w:tcPr>
            <w:tcW w:w="1966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D74EDE0" w14:textId="77777777" w:rsidR="006A1F17" w:rsidRPr="008C79D1" w:rsidRDefault="006A1F17" w:rsidP="006A1F17">
            <w:pPr>
              <w:spacing w:before="40" w:after="0"/>
              <w:jc w:val="center"/>
              <w:rPr>
                <w:sz w:val="14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D69EE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9A55B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D6180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63BAC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</w:tr>
      <w:tr w:rsidR="006A1F17" w:rsidRPr="008C79D1" w14:paraId="2483F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18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B44AD7D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C0579E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1EE45F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FF722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ECAC59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0BFF8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B56188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F71DD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40F9E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BF03B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FEF25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A4433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B414C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68E4CF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encastat</w:t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2B99CA" w14:textId="77777777" w:rsidR="006A1F17" w:rsidRPr="008C79D1" w:rsidRDefault="006A1F17" w:rsidP="006A1F17">
            <w:pPr>
              <w:spacing w:after="0"/>
              <w:jc w:val="center"/>
              <w:rPr>
                <w:spacing w:val="-4"/>
                <w:sz w:val="14"/>
              </w:rPr>
            </w:pPr>
            <w:r w:rsidRPr="008C79D1">
              <w:rPr>
                <w:spacing w:val="-4"/>
                <w:sz w:val="14"/>
              </w:rPr>
              <w:t>sense encas.</w:t>
            </w:r>
          </w:p>
        </w:tc>
        <w:tc>
          <w:tcPr>
            <w:tcW w:w="851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B7B02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4EE875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DCBCC8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E725DC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</w:tr>
      <w:tr w:rsidR="006A1F17" w:rsidRPr="008C79D1" w14:paraId="32274832" w14:textId="77777777">
        <w:tblPrEx>
          <w:tblCellMar>
            <w:top w:w="0" w:type="dxa"/>
            <w:bottom w:w="0" w:type="dxa"/>
          </w:tblCellMar>
        </w:tblPrEx>
        <w:trPr>
          <w:cantSplit/>
          <w:trHeight w:val="301"/>
        </w:trPr>
        <w:tc>
          <w:tcPr>
            <w:tcW w:w="1418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4F38CD3" w14:textId="77777777" w:rsidR="006A1F17" w:rsidRPr="008C79D1" w:rsidRDefault="006A1F17" w:rsidP="006A1F17">
            <w:pPr>
              <w:spacing w:after="0"/>
              <w:rPr>
                <w:sz w:val="14"/>
              </w:rPr>
            </w:pP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6E697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1" w:name="Texto3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1"/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CD1134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2" w:name="Texto4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2"/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DE9B0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bookmarkStart w:id="3" w:name="Texto73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3"/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5EF74B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4" w:name="Texto6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4"/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5DDB2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1AD9AB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8"/>
                  <w:enabled/>
                  <w:calcOnExit w:val="0"/>
                  <w:textInput/>
                </w:ffData>
              </w:fldChar>
            </w:r>
            <w:bookmarkStart w:id="5" w:name="Texto8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5"/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C14809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6" w:name="Texto9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6"/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96309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7" w:name="Texto10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7"/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D2135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8" w:name="Texto11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8"/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3D340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bookmarkStart w:id="9" w:name="Texto12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9"/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0172D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bookmarkStart w:id="10" w:name="Texto13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10"/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8A07A5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bookmarkStart w:id="11" w:name="Texto14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11"/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81AD86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b/>
                <w:sz w:val="14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bookmarkStart w:id="12" w:name="Texto15"/>
            <w:r w:rsidRPr="008C79D1">
              <w:rPr>
                <w:b/>
                <w:sz w:val="14"/>
              </w:rPr>
              <w:instrText xml:space="preserve"> FORMTEXT </w:instrText>
            </w:r>
            <w:r w:rsidRPr="008C79D1">
              <w:rPr>
                <w:b/>
                <w:sz w:val="14"/>
              </w:rPr>
            </w:r>
            <w:r w:rsidRPr="008C79D1">
              <w:rPr>
                <w:b/>
                <w:sz w:val="14"/>
              </w:rPr>
              <w:fldChar w:fldCharType="separate"/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sz w:val="14"/>
              </w:rPr>
              <w:fldChar w:fldCharType="end"/>
            </w:r>
            <w:bookmarkEnd w:id="12"/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CEAD2AF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b/>
                <w:sz w:val="14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bookmarkStart w:id="13" w:name="Texto16"/>
            <w:r w:rsidRPr="008C79D1">
              <w:rPr>
                <w:b/>
                <w:sz w:val="14"/>
              </w:rPr>
              <w:instrText xml:space="preserve"> FORMTEXT </w:instrText>
            </w:r>
            <w:r w:rsidRPr="008C79D1">
              <w:rPr>
                <w:b/>
                <w:sz w:val="14"/>
              </w:rPr>
            </w:r>
            <w:r w:rsidRPr="008C79D1">
              <w:rPr>
                <w:b/>
                <w:sz w:val="14"/>
              </w:rPr>
              <w:fldChar w:fldCharType="separate"/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sz w:val="14"/>
              </w:rPr>
              <w:fldChar w:fldCharType="end"/>
            </w:r>
            <w:bookmarkEnd w:id="13"/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A157B9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b/>
                <w:sz w:val="14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14" w:name="Texto17"/>
            <w:r w:rsidRPr="008C79D1">
              <w:rPr>
                <w:b/>
                <w:sz w:val="14"/>
              </w:rPr>
              <w:instrText xml:space="preserve"> FORMTEXT </w:instrText>
            </w:r>
            <w:r w:rsidRPr="008C79D1">
              <w:rPr>
                <w:b/>
                <w:sz w:val="14"/>
              </w:rPr>
            </w:r>
            <w:r w:rsidRPr="008C79D1">
              <w:rPr>
                <w:b/>
                <w:sz w:val="14"/>
              </w:rPr>
              <w:fldChar w:fldCharType="separate"/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noProof/>
                <w:sz w:val="14"/>
              </w:rPr>
              <w:t> </w:t>
            </w:r>
            <w:r w:rsidRPr="008C79D1">
              <w:rPr>
                <w:b/>
                <w:sz w:val="14"/>
              </w:rPr>
              <w:fldChar w:fldCharType="end"/>
            </w:r>
            <w:bookmarkEnd w:id="14"/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AF070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15" w:name="Texto18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15"/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CACB76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bookmarkStart w:id="16" w:name="Texto19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16"/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9050F4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bookmarkStart w:id="17" w:name="Texto20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17"/>
          </w:p>
        </w:tc>
      </w:tr>
      <w:tr w:rsidR="006A1F17" w:rsidRPr="008C79D1" w14:paraId="3F44EA63" w14:textId="77777777">
        <w:tblPrEx>
          <w:tblCellMar>
            <w:top w:w="0" w:type="dxa"/>
            <w:bottom w:w="0" w:type="dxa"/>
          </w:tblCellMar>
        </w:tblPrEx>
        <w:trPr>
          <w:cantSplit/>
          <w:trHeight w:val="179"/>
        </w:trPr>
        <w:tc>
          <w:tcPr>
            <w:tcW w:w="1418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8096B4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Derivació individual</w:t>
            </w:r>
          </w:p>
          <w:p w14:paraId="0C643BD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 xml:space="preserve">       (A — B)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C5936F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59DBB7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2D2D6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32ACB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A18D77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0E30F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97A4E6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41F706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272FB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5DC68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964DC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C33E87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694CFB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BB24C8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7EE033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6BF2A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C498AC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5DA30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32E9CA56" w14:textId="77777777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302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1E0A870" w14:textId="77777777" w:rsidR="006A1F17" w:rsidRPr="008C79D1" w:rsidRDefault="006A1F17" w:rsidP="006A1F17">
            <w:pPr>
              <w:spacing w:after="0"/>
              <w:ind w:left="113"/>
              <w:jc w:val="center"/>
              <w:rPr>
                <w:spacing w:val="20"/>
                <w:sz w:val="14"/>
              </w:rPr>
            </w:pPr>
            <w:r w:rsidRPr="008C79D1">
              <w:rPr>
                <w:spacing w:val="20"/>
                <w:sz w:val="14"/>
              </w:rPr>
              <w:t>DERIVACIONS</w:t>
            </w:r>
          </w:p>
        </w:tc>
        <w:tc>
          <w:tcPr>
            <w:tcW w:w="1116" w:type="dxa"/>
            <w:vMerge w:val="restart"/>
            <w:tcBorders>
              <w:left w:val="nil"/>
              <w:right w:val="single" w:sz="6" w:space="0" w:color="auto"/>
            </w:tcBorders>
            <w:vAlign w:val="center"/>
          </w:tcPr>
          <w:p w14:paraId="32AAADAD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C — D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8D58948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3007B48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48630C2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B092D68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1FF20F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95E5EB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FA23240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6E9ED5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AD04C8F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415FB77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A5CE543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D41DCD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87E883" w14:textId="77777777" w:rsidR="006A1F17" w:rsidRPr="008C79D1" w:rsidRDefault="006A1F17" w:rsidP="006A1F17">
            <w:pPr>
              <w:spacing w:after="0" w:line="240" w:lineRule="auto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4EFB56C" w14:textId="77777777" w:rsidR="006A1F17" w:rsidRPr="008C79D1" w:rsidRDefault="006A1F17" w:rsidP="006A1F17">
            <w:pPr>
              <w:spacing w:after="0" w:line="240" w:lineRule="auto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0F9CD1" w14:textId="77777777" w:rsidR="006A1F17" w:rsidRPr="008C79D1" w:rsidRDefault="006A1F17" w:rsidP="006A1F17">
            <w:pPr>
              <w:spacing w:after="0" w:line="240" w:lineRule="auto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FFDAB0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27566D4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F6CB80" w14:textId="77777777" w:rsidR="006A1F17" w:rsidRPr="008C79D1" w:rsidRDefault="006A1F17" w:rsidP="006A1F17">
            <w:pPr>
              <w:spacing w:after="0" w:line="240" w:lineRule="auto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3E91932F" w14:textId="77777777" w:rsidTr="006A1F17">
        <w:tblPrEx>
          <w:tblCellMar>
            <w:top w:w="0" w:type="dxa"/>
            <w:bottom w:w="0" w:type="dxa"/>
          </w:tblCellMar>
        </w:tblPrEx>
        <w:trPr>
          <w:cantSplit/>
          <w:trHeight w:val="185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4211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vMerge/>
            <w:tcBorders>
              <w:left w:val="nil"/>
              <w:right w:val="single" w:sz="6" w:space="0" w:color="auto"/>
            </w:tcBorders>
            <w:vAlign w:val="center"/>
          </w:tcPr>
          <w:p w14:paraId="0F76D6D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D1BA06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7E5B47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249D8C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60F35E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94657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805720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F5452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6B963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6F28D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7E2D3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399C63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D56E68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9D6C29D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F4E30A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B6E6F4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C6DCD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A12A81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C6D2C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</w:tr>
      <w:tr w:rsidR="006A1F17" w:rsidRPr="008C79D1" w14:paraId="4288FE26" w14:textId="77777777">
        <w:tblPrEx>
          <w:tblCellMar>
            <w:top w:w="0" w:type="dxa"/>
            <w:bottom w:w="0" w:type="dxa"/>
          </w:tblCellMar>
        </w:tblPrEx>
        <w:trPr>
          <w:cantSplit/>
          <w:trHeight w:val="385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838F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vMerge w:val="restart"/>
            <w:tcBorders>
              <w:left w:val="nil"/>
              <w:right w:val="single" w:sz="6" w:space="0" w:color="auto"/>
            </w:tcBorders>
            <w:vAlign w:val="center"/>
          </w:tcPr>
          <w:p w14:paraId="293DE267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E — F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23435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1DB23B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F7004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D2458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1C1826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7B3FAF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EAF97E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162EE9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B677B0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E8B96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1C8A4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F220B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ADE9CB3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92E2EAF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C1B722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19B58B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FA805C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F2894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0911F7D1" w14:textId="77777777" w:rsidTr="006A1F17">
        <w:tblPrEx>
          <w:tblCellMar>
            <w:top w:w="0" w:type="dxa"/>
            <w:bottom w:w="0" w:type="dxa"/>
          </w:tblCellMar>
        </w:tblPrEx>
        <w:trPr>
          <w:cantSplit/>
          <w:trHeight w:val="185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AC8B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vMerge/>
            <w:tcBorders>
              <w:left w:val="nil"/>
              <w:right w:val="single" w:sz="6" w:space="0" w:color="auto"/>
            </w:tcBorders>
            <w:vAlign w:val="center"/>
          </w:tcPr>
          <w:p w14:paraId="1343680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F9BF7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31F3B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5EBC7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721CE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FCB3EF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3BE91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C6A035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A0E7D8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8F2F0A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07D2A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28EDD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B3837A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6BBDB81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E0DBE7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060DFF3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F7C152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43D1D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D5A46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</w:tr>
      <w:tr w:rsidR="006A1F17" w:rsidRPr="008C79D1" w14:paraId="7B6E740A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441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CB6F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left w:val="nil"/>
              <w:right w:val="single" w:sz="6" w:space="0" w:color="auto"/>
            </w:tcBorders>
            <w:vAlign w:val="center"/>
          </w:tcPr>
          <w:p w14:paraId="2CE3D163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G — H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AE48A8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A2FC1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3ACD34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832CA3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84CEB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4FB0C7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18E2E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C4A27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986E4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CBF14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DF466A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129BB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EC71CE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D6B9C2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5A14416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BDB61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FF6FB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06E884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03D0A9A8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418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68D9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left w:val="nil"/>
              <w:right w:val="single" w:sz="6" w:space="0" w:color="auto"/>
            </w:tcBorders>
            <w:vAlign w:val="center"/>
          </w:tcPr>
          <w:p w14:paraId="145260D4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I — J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759545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906928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C314DD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A832AE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511FA4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DBB09C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73C42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3380AD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804C6A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A46BC4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B0E88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D6220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E3E785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2359AA7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D7AE17F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E29888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A66554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E2D9F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3EB4D204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410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94C1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left w:val="nil"/>
              <w:right w:val="single" w:sz="6" w:space="0" w:color="auto"/>
            </w:tcBorders>
            <w:vAlign w:val="center"/>
          </w:tcPr>
          <w:p w14:paraId="3AB95285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K — L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9F805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0AB8F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67644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37FC63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E35F7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8D2BA1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38E37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C7BE69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848E5F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AB5C1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BF9E2D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C80E45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7C4D651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55EACCD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C182A55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1CF45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FD78CC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412EF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392ABBCD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417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9B42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left w:val="nil"/>
              <w:right w:val="single" w:sz="6" w:space="0" w:color="auto"/>
            </w:tcBorders>
            <w:vAlign w:val="center"/>
          </w:tcPr>
          <w:p w14:paraId="55B107B2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M — N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381151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A134D5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18A62E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50164D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186E1B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E8E70F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98F954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45DD84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3FB4D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A09CF8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56C7BE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DA871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37E4BD5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302496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4F8723A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A42C57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9ED22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F2080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7598D657" w14:textId="77777777">
        <w:tblPrEx>
          <w:tblCellMar>
            <w:top w:w="0" w:type="dxa"/>
            <w:bottom w:w="0" w:type="dxa"/>
          </w:tblCellMar>
        </w:tblPrEx>
        <w:trPr>
          <w:cantSplit/>
          <w:trHeight w:val="385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3775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vMerge w:val="restart"/>
            <w:tcBorders>
              <w:left w:val="nil"/>
              <w:right w:val="single" w:sz="6" w:space="0" w:color="auto"/>
            </w:tcBorders>
            <w:vAlign w:val="center"/>
          </w:tcPr>
          <w:p w14:paraId="63B65CEF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O — P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618213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BF973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182CE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D80A98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F3D48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42CA23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5734B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8D9D6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DB70B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8044E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E0D1C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5DD64A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96A9FC6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80519D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7C7AFFA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2B6EFA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14876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9A401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7C40C812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185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3C5B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vMerge/>
            <w:tcBorders>
              <w:left w:val="nil"/>
              <w:right w:val="single" w:sz="6" w:space="0" w:color="auto"/>
            </w:tcBorders>
            <w:vAlign w:val="center"/>
          </w:tcPr>
          <w:p w14:paraId="25A4A59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708C5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0C47ED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D43799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9B79A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95FA0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A648B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93FA03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8F1553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D5FCC0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23956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26FD9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9DC332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A3EF3C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1D98E2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D7EBF89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286D5C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C3A8B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2CD05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</w:tr>
      <w:tr w:rsidR="006A1F17" w:rsidRPr="008C79D1" w14:paraId="416C7293" w14:textId="77777777">
        <w:tblPrEx>
          <w:tblCellMar>
            <w:top w:w="0" w:type="dxa"/>
            <w:bottom w:w="0" w:type="dxa"/>
          </w:tblCellMar>
        </w:tblPrEx>
        <w:trPr>
          <w:cantSplit/>
          <w:trHeight w:val="385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859E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vMerge w:val="restart"/>
            <w:tcBorders>
              <w:left w:val="nil"/>
              <w:right w:val="single" w:sz="6" w:space="0" w:color="auto"/>
            </w:tcBorders>
            <w:vAlign w:val="center"/>
          </w:tcPr>
          <w:p w14:paraId="5EACEE38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Q — R</w:t>
            </w:r>
          </w:p>
        </w:tc>
        <w:tc>
          <w:tcPr>
            <w:tcW w:w="709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3BC03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E4B0BE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015512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CD7E92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18C47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365C7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F85A9B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5CC36E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62436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C1D02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5BC91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C3ECF3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A0A34F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DA6019D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98BDE0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B90C0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1001C1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11FF0FB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4943F4F1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185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44B0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vMerge/>
            <w:tcBorders>
              <w:left w:val="nil"/>
              <w:right w:val="single" w:sz="6" w:space="0" w:color="auto"/>
            </w:tcBorders>
            <w:vAlign w:val="center"/>
          </w:tcPr>
          <w:p w14:paraId="206F738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B00B6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2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B1ACC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53E4A0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A9B7A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F7000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567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CC899C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C1537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1AB0D90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A341C4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C2E0798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CE61B5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85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2B409F7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974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EEFA09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99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FAF2AD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851" w:type="dxa"/>
            <w:gridSpan w:val="2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3CB4A9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EB7AC2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D12345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70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C42C9C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</w:tr>
      <w:tr w:rsidR="006A1F17" w:rsidRPr="008C79D1" w14:paraId="5EA9C9E0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512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8A1FC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left w:val="nil"/>
              <w:right w:val="single" w:sz="6" w:space="0" w:color="auto"/>
            </w:tcBorders>
            <w:vAlign w:val="center"/>
          </w:tcPr>
          <w:p w14:paraId="7F0B119E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S — T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6AFC8C4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B5F67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FBD4FA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CA6AA3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0DDDE46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AA4DD7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1D2489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36F76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BE3FFA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A92293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2A0498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A32927E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12AD7AC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A0AA8A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5BB4DCB" w14:textId="77777777" w:rsidR="006A1F17" w:rsidRPr="008C79D1" w:rsidRDefault="006A1F17" w:rsidP="006A1F17">
            <w:pPr>
              <w:spacing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A44089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14C8ECD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10F2FCF" w14:textId="77777777" w:rsidR="006A1F17" w:rsidRPr="008C79D1" w:rsidRDefault="006A1F17" w:rsidP="006A1F17">
            <w:pPr>
              <w:spacing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49253F42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562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280A0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left w:val="nil"/>
              <w:right w:val="single" w:sz="6" w:space="0" w:color="auto"/>
            </w:tcBorders>
            <w:vAlign w:val="center"/>
          </w:tcPr>
          <w:p w14:paraId="04FD4355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U — V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30CD91E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EF20115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5204A6A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2D38F71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3287BE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8E4583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0D99FB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FD91637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360244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01ACB7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84BC34C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8FF3C8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8809D7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EE29D7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AC7E170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2078B5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5C36457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ED1401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3686C127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414"/>
        </w:trPr>
        <w:tc>
          <w:tcPr>
            <w:tcW w:w="3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89919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left w:val="nil"/>
              <w:bottom w:val="nil"/>
              <w:right w:val="single" w:sz="6" w:space="0" w:color="auto"/>
            </w:tcBorders>
            <w:vAlign w:val="center"/>
          </w:tcPr>
          <w:p w14:paraId="401630EB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W — X</w:t>
            </w:r>
          </w:p>
        </w:tc>
        <w:tc>
          <w:tcPr>
            <w:tcW w:w="709" w:type="dxa"/>
            <w:gridSpan w:val="2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E5F833C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13A62CD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7ED0952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B8B6721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E003CBF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A274A79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060CAC3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C4F8DA1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2F93DD2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EC55D15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490C686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11CB8A1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5E3C9F0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EC6C0AD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9DA6112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9CAE088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71497F4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C161740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  <w:tr w:rsidR="006A1F17" w:rsidRPr="008C79D1" w14:paraId="3B113AA3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409"/>
        </w:trPr>
        <w:tc>
          <w:tcPr>
            <w:tcW w:w="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CB2E8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5861E4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t>Y — Z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B07273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35A9A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57A1F6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73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D0FF1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896585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087868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0067F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6125F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FBB75B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B5E6AB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5EE1F9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FDB9C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68B474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FBC9B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534073" w14:textId="77777777" w:rsidR="006A1F17" w:rsidRPr="008C79D1" w:rsidRDefault="006A1F17" w:rsidP="006A1F17">
            <w:pPr>
              <w:spacing w:before="80" w:after="0"/>
              <w:jc w:val="center"/>
              <w:rPr>
                <w:b/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DC7A2E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4820F6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254693" w14:textId="77777777" w:rsidR="006A1F17" w:rsidRPr="008C79D1" w:rsidRDefault="006A1F17" w:rsidP="006A1F17">
            <w:pPr>
              <w:spacing w:before="80" w:after="0"/>
              <w:jc w:val="center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</w:p>
        </w:tc>
      </w:tr>
    </w:tbl>
    <w:p w14:paraId="1F0352C3" w14:textId="77777777" w:rsidR="006A1F17" w:rsidRDefault="006A1F17" w:rsidP="006A1F17">
      <w:pPr>
        <w:spacing w:after="0"/>
        <w:rPr>
          <w:sz w:val="2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21"/>
        <w:gridCol w:w="8930"/>
      </w:tblGrid>
      <w:tr w:rsidR="006A1F17" w:rsidRPr="008C79D1" w14:paraId="5CD1BAD3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280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ACA9F" w14:textId="77777777" w:rsidR="006A1F17" w:rsidRPr="008C79D1" w:rsidRDefault="006A1F17" w:rsidP="006A1F17">
            <w:pPr>
              <w:spacing w:after="0"/>
              <w:rPr>
                <w:sz w:val="16"/>
                <w:szCs w:val="16"/>
              </w:rPr>
            </w:pPr>
          </w:p>
          <w:p w14:paraId="308C100D" w14:textId="77777777" w:rsidR="006A1F17" w:rsidRPr="008C79D1" w:rsidRDefault="006A1F17" w:rsidP="006A1F17">
            <w:pPr>
              <w:spacing w:after="0"/>
              <w:jc w:val="center"/>
              <w:rPr>
                <w:sz w:val="16"/>
                <w:szCs w:val="16"/>
              </w:rPr>
            </w:pPr>
            <w:r w:rsidRPr="008C79D1">
              <w:rPr>
                <w:sz w:val="16"/>
                <w:szCs w:val="16"/>
              </w:rPr>
              <w:t>OBSERVACIONS: Grau de protecció d’aparamenta i receptors en locals especials</w:t>
            </w:r>
          </w:p>
        </w:tc>
        <w:tc>
          <w:tcPr>
            <w:tcW w:w="89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85097D8" w14:textId="77777777" w:rsidR="006A1F17" w:rsidRPr="008C79D1" w:rsidRDefault="006A1F17" w:rsidP="006A1F17">
            <w:pPr>
              <w:spacing w:after="0"/>
              <w:rPr>
                <w:sz w:val="16"/>
                <w:szCs w:val="16"/>
              </w:rPr>
            </w:pPr>
          </w:p>
          <w:p w14:paraId="16DDFA22" w14:textId="77777777" w:rsidR="006A1F17" w:rsidRPr="008C79D1" w:rsidRDefault="006A1F17" w:rsidP="006A1F17">
            <w:pPr>
              <w:tabs>
                <w:tab w:val="left" w:pos="867"/>
              </w:tabs>
              <w:spacing w:after="0"/>
              <w:rPr>
                <w:sz w:val="16"/>
                <w:szCs w:val="16"/>
              </w:rPr>
            </w:pPr>
            <w:r w:rsidRPr="008C79D1">
              <w:rPr>
                <w:sz w:val="16"/>
                <w:szCs w:val="16"/>
                <w:bdr w:val="single" w:sz="4" w:space="0" w:color="auto"/>
              </w:rPr>
              <w:t xml:space="preserve">   IP —         </w:t>
            </w:r>
            <w:r w:rsidRPr="008C79D1">
              <w:rPr>
                <w:sz w:val="16"/>
                <w:szCs w:val="16"/>
                <w:bdr w:val="single" w:sz="4" w:space="0" w:color="auto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bookmarkStart w:id="18" w:name="Texto30"/>
            <w:r w:rsidRPr="008C79D1">
              <w:rPr>
                <w:sz w:val="16"/>
                <w:szCs w:val="16"/>
                <w:bdr w:val="single" w:sz="4" w:space="0" w:color="auto"/>
              </w:rPr>
              <w:instrText xml:space="preserve"> FORMTEXT </w:instrText>
            </w:r>
            <w:r w:rsidRPr="008C79D1">
              <w:rPr>
                <w:sz w:val="16"/>
                <w:szCs w:val="16"/>
                <w:bdr w:val="single" w:sz="4" w:space="0" w:color="auto"/>
              </w:rPr>
            </w:r>
            <w:r w:rsidRPr="008C79D1">
              <w:rPr>
                <w:sz w:val="16"/>
                <w:szCs w:val="16"/>
                <w:bdr w:val="single" w:sz="4" w:space="0" w:color="auto"/>
              </w:rPr>
              <w:fldChar w:fldCharType="separate"/>
            </w:r>
            <w:r w:rsidRPr="008C79D1">
              <w:rPr>
                <w:noProof/>
                <w:sz w:val="16"/>
                <w:szCs w:val="16"/>
                <w:bdr w:val="single" w:sz="4" w:space="0" w:color="auto"/>
              </w:rPr>
              <w:t> </w:t>
            </w:r>
            <w:r w:rsidRPr="008C79D1">
              <w:rPr>
                <w:noProof/>
                <w:sz w:val="16"/>
                <w:szCs w:val="16"/>
                <w:bdr w:val="single" w:sz="4" w:space="0" w:color="auto"/>
              </w:rPr>
              <w:t> </w:t>
            </w:r>
            <w:r w:rsidRPr="008C79D1">
              <w:rPr>
                <w:noProof/>
                <w:sz w:val="16"/>
                <w:szCs w:val="16"/>
                <w:bdr w:val="single" w:sz="4" w:space="0" w:color="auto"/>
              </w:rPr>
              <w:t> </w:t>
            </w:r>
            <w:r w:rsidRPr="008C79D1">
              <w:rPr>
                <w:noProof/>
                <w:sz w:val="16"/>
                <w:szCs w:val="16"/>
                <w:bdr w:val="single" w:sz="4" w:space="0" w:color="auto"/>
              </w:rPr>
              <w:t> </w:t>
            </w:r>
            <w:r w:rsidRPr="008C79D1">
              <w:rPr>
                <w:noProof/>
                <w:sz w:val="16"/>
                <w:szCs w:val="16"/>
                <w:bdr w:val="single" w:sz="4" w:space="0" w:color="auto"/>
              </w:rPr>
              <w:t> </w:t>
            </w:r>
            <w:r w:rsidRPr="008C79D1">
              <w:rPr>
                <w:sz w:val="16"/>
                <w:szCs w:val="16"/>
                <w:bdr w:val="single" w:sz="4" w:space="0" w:color="auto"/>
              </w:rPr>
              <w:fldChar w:fldCharType="end"/>
            </w:r>
            <w:bookmarkEnd w:id="18"/>
            <w:r w:rsidRPr="008C79D1">
              <w:rPr>
                <w:sz w:val="16"/>
                <w:szCs w:val="16"/>
                <w:bdr w:val="single" w:sz="2" w:space="0" w:color="auto"/>
              </w:rPr>
              <w:t xml:space="preserve">       </w:t>
            </w:r>
          </w:p>
        </w:tc>
      </w:tr>
      <w:tr w:rsidR="006A1F17" w:rsidRPr="008C79D1" w14:paraId="118D1004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1081"/>
        </w:trPr>
        <w:tc>
          <w:tcPr>
            <w:tcW w:w="154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90DA3" w14:textId="77777777" w:rsidR="006A1F17" w:rsidRPr="008C79D1" w:rsidRDefault="006A1F17">
            <w:pPr>
              <w:spacing w:before="40" w:line="360" w:lineRule="auto"/>
              <w:rPr>
                <w:sz w:val="14"/>
              </w:rPr>
            </w:pPr>
            <w:r w:rsidRPr="008C79D1">
              <w:rPr>
                <w:sz w:val="14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bookmarkStart w:id="19" w:name="Texto33"/>
            <w:r w:rsidRPr="008C79D1">
              <w:rPr>
                <w:sz w:val="14"/>
              </w:rPr>
              <w:instrText xml:space="preserve"> FORMTEXT </w:instrText>
            </w:r>
            <w:r w:rsidRPr="008C79D1">
              <w:rPr>
                <w:sz w:val="14"/>
              </w:rPr>
            </w:r>
            <w:r w:rsidRPr="008C79D1">
              <w:rPr>
                <w:sz w:val="14"/>
              </w:rPr>
              <w:fldChar w:fldCharType="separate"/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noProof/>
                <w:sz w:val="14"/>
              </w:rPr>
              <w:t> </w:t>
            </w:r>
            <w:r w:rsidRPr="008C79D1">
              <w:rPr>
                <w:sz w:val="14"/>
              </w:rPr>
              <w:fldChar w:fldCharType="end"/>
            </w:r>
            <w:bookmarkEnd w:id="19"/>
          </w:p>
        </w:tc>
      </w:tr>
    </w:tbl>
    <w:p w14:paraId="6BAC2F36" w14:textId="77777777" w:rsidR="006A1F17" w:rsidRDefault="006A1F17">
      <w:pPr>
        <w:rPr>
          <w:sz w:val="2"/>
        </w:rPr>
      </w:pPr>
    </w:p>
    <w:p w14:paraId="479C0894" w14:textId="77777777" w:rsidR="008C79D1" w:rsidRDefault="008C79D1">
      <w:pPr>
        <w:rPr>
          <w:sz w:val="2"/>
        </w:rPr>
      </w:pPr>
    </w:p>
    <w:tbl>
      <w:tblPr>
        <w:tblW w:w="15461" w:type="dxa"/>
        <w:tblInd w:w="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0"/>
        <w:gridCol w:w="304"/>
        <w:gridCol w:w="332"/>
        <w:gridCol w:w="284"/>
        <w:gridCol w:w="160"/>
        <w:gridCol w:w="2985"/>
        <w:gridCol w:w="567"/>
        <w:gridCol w:w="567"/>
        <w:gridCol w:w="567"/>
        <w:gridCol w:w="496"/>
        <w:gridCol w:w="425"/>
        <w:gridCol w:w="213"/>
        <w:gridCol w:w="70"/>
        <w:gridCol w:w="709"/>
        <w:gridCol w:w="425"/>
        <w:gridCol w:w="214"/>
        <w:gridCol w:w="637"/>
        <w:gridCol w:w="426"/>
        <w:gridCol w:w="2268"/>
        <w:gridCol w:w="709"/>
        <w:gridCol w:w="2693"/>
      </w:tblGrid>
      <w:tr w:rsidR="006A1F17" w:rsidRPr="008C79D1" w14:paraId="6BECD02A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100"/>
        </w:trPr>
        <w:tc>
          <w:tcPr>
            <w:tcW w:w="7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1E710" w14:textId="77777777" w:rsidR="006A1F17" w:rsidRPr="008C79D1" w:rsidRDefault="006A1F17">
            <w:pPr>
              <w:spacing w:before="40" w:after="40"/>
              <w:rPr>
                <w:sz w:val="12"/>
              </w:rPr>
            </w:pPr>
            <w:r w:rsidRPr="008C79D1">
              <w:rPr>
                <w:sz w:val="12"/>
              </w:rPr>
              <w:t>TITULAR</w:t>
            </w:r>
          </w:p>
        </w:tc>
        <w:tc>
          <w:tcPr>
            <w:tcW w:w="5462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14:paraId="0C0A2DBA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1204" w:type="dxa"/>
            <w:gridSpan w:val="4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88F509" w14:textId="77777777" w:rsidR="006A1F17" w:rsidRPr="008C79D1" w:rsidRDefault="006A1F17">
            <w:pPr>
              <w:jc w:val="center"/>
              <w:rPr>
                <w:sz w:val="12"/>
              </w:rPr>
            </w:pPr>
            <w:r w:rsidRPr="008C79D1">
              <w:rPr>
                <w:sz w:val="12"/>
              </w:rPr>
              <w:t>ÚS A QUE ES DESTINA LA INSTAL·LACIÓ</w:t>
            </w:r>
          </w:p>
        </w:tc>
        <w:tc>
          <w:tcPr>
            <w:tcW w:w="5388" w:type="dxa"/>
            <w:gridSpan w:val="7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2D4A84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49"/>
                  <w:enabled/>
                  <w:calcOnExit w:val="0"/>
                  <w:textInput/>
                </w:ffData>
              </w:fldChar>
            </w:r>
            <w:bookmarkStart w:id="20" w:name="Texto49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20"/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0612E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SEGELL INSTAL·LADOR I EMPRESA INSTAL·LADORA AUTORITZATS</w:t>
            </w:r>
          </w:p>
        </w:tc>
      </w:tr>
      <w:tr w:rsidR="006A1F17" w:rsidRPr="008C79D1" w14:paraId="499BC9CE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296"/>
        </w:trPr>
        <w:tc>
          <w:tcPr>
            <w:tcW w:w="6176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6FACCC5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48"/>
                  <w:enabled/>
                  <w:calcOnExit w:val="0"/>
                  <w:textInput/>
                </w:ffData>
              </w:fldChar>
            </w:r>
            <w:bookmarkStart w:id="21" w:name="Texto48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21"/>
          </w:p>
        </w:tc>
        <w:tc>
          <w:tcPr>
            <w:tcW w:w="1204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8EA8F7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5388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11F4C7E7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6A596EC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62B49AA4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3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99B73A" w14:textId="77777777" w:rsidR="006A1F17" w:rsidRPr="008C79D1" w:rsidRDefault="006A1F17">
            <w:pPr>
              <w:spacing w:before="40" w:after="40"/>
              <w:rPr>
                <w:sz w:val="12"/>
              </w:rPr>
            </w:pPr>
            <w:r w:rsidRPr="008C79D1">
              <w:rPr>
                <w:sz w:val="12"/>
              </w:rPr>
              <w:t>EMPLAÇAMENT</w:t>
            </w:r>
          </w:p>
        </w:tc>
        <w:tc>
          <w:tcPr>
            <w:tcW w:w="3145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1732A4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37"/>
                  <w:enabled/>
                  <w:calcOnExit w:val="0"/>
                  <w:textInput/>
                </w:ffData>
              </w:fldChar>
            </w:r>
            <w:bookmarkStart w:id="22" w:name="Texto37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22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FEA01B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t>Núm.</w:t>
            </w:r>
          </w:p>
          <w:p w14:paraId="2351268B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52"/>
                  <w:enabled/>
                  <w:calcOnExit w:val="0"/>
                  <w:textInput/>
                </w:ffData>
              </w:fldChar>
            </w:r>
            <w:bookmarkStart w:id="23" w:name="Texto52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23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B406A33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t>Pis</w:t>
            </w:r>
          </w:p>
          <w:p w14:paraId="71372035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53"/>
                  <w:enabled/>
                  <w:calcOnExit w:val="0"/>
                  <w:textInput/>
                </w:ffData>
              </w:fldChar>
            </w:r>
            <w:bookmarkStart w:id="24" w:name="Texto53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24"/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ADB90DB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t>Porta</w:t>
            </w:r>
          </w:p>
          <w:p w14:paraId="0451084A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54"/>
                  <w:enabled/>
                  <w:calcOnExit w:val="0"/>
                  <w:textInput/>
                </w:ffData>
              </w:fldChar>
            </w:r>
            <w:bookmarkStart w:id="25" w:name="Texto54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25"/>
          </w:p>
        </w:tc>
        <w:tc>
          <w:tcPr>
            <w:tcW w:w="1204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B7B38F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5388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29704307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2C8215C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1E3475BD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303"/>
        </w:trPr>
        <w:tc>
          <w:tcPr>
            <w:tcW w:w="13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59D65B6" w14:textId="77777777" w:rsidR="006A1F17" w:rsidRPr="008C79D1" w:rsidRDefault="006A1F17">
            <w:pPr>
              <w:spacing w:before="40" w:after="40"/>
              <w:rPr>
                <w:sz w:val="12"/>
              </w:rPr>
            </w:pPr>
            <w:r w:rsidRPr="008C79D1">
              <w:rPr>
                <w:sz w:val="12"/>
              </w:rPr>
              <w:t>CARRER</w:t>
            </w:r>
          </w:p>
        </w:tc>
        <w:tc>
          <w:tcPr>
            <w:tcW w:w="3145" w:type="dxa"/>
            <w:gridSpan w:val="2"/>
            <w:vMerge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4253D2AE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C635B4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30701B8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D9ED0D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3615" w:type="dxa"/>
            <w:gridSpan w:val="9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  <w:vAlign w:val="center"/>
          </w:tcPr>
          <w:p w14:paraId="2967D335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INSTAL·LACIÓ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F1E56AC" w14:textId="77777777" w:rsidR="006A1F17" w:rsidRPr="008C79D1" w:rsidRDefault="006A1F17">
            <w:pPr>
              <w:jc w:val="right"/>
              <w:rPr>
                <w:sz w:val="12"/>
              </w:rPr>
            </w:pPr>
          </w:p>
        </w:tc>
        <w:tc>
          <w:tcPr>
            <w:tcW w:w="2693" w:type="dxa"/>
            <w:vMerge w:val="restart"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  <w:vAlign w:val="center"/>
          </w:tcPr>
          <w:p w14:paraId="19EFC3BA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</w:p>
        </w:tc>
      </w:tr>
      <w:tr w:rsidR="006A1F17" w:rsidRPr="008C79D1" w14:paraId="09898767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046" w:type="dxa"/>
            <w:gridSpan w:val="3"/>
            <w:vMerge w:val="restart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5D958BDB" w14:textId="77777777" w:rsidR="006A1F17" w:rsidRPr="008C79D1" w:rsidRDefault="006A1F17">
            <w:pPr>
              <w:rPr>
                <w:sz w:val="12"/>
              </w:rPr>
            </w:pPr>
            <w:r w:rsidRPr="008C79D1">
              <w:rPr>
                <w:sz w:val="12"/>
              </w:rPr>
              <w:t>LOCALITAT</w:t>
            </w:r>
          </w:p>
        </w:tc>
        <w:tc>
          <w:tcPr>
            <w:tcW w:w="3429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4D23333D" w14:textId="77777777" w:rsidR="006A1F17" w:rsidRPr="008C79D1" w:rsidRDefault="006A1F17">
            <w:pPr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71"/>
                  <w:enabled/>
                  <w:calcOnExit w:val="0"/>
                  <w:textInput/>
                </w:ffData>
              </w:fldChar>
            </w:r>
            <w:bookmarkStart w:id="26" w:name="Texto71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26"/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14:paraId="5A718D77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N C P</w:t>
            </w:r>
          </w:p>
        </w:tc>
        <w:tc>
          <w:tcPr>
            <w:tcW w:w="49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514CF40F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NOVA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103BB786" w14:textId="77777777" w:rsidR="006A1F17" w:rsidRPr="008C79D1" w:rsidRDefault="006A1F17">
            <w:pPr>
              <w:spacing w:before="60"/>
              <w:rPr>
                <w:sz w:val="8"/>
              </w:rPr>
            </w:pPr>
            <w:r w:rsidRPr="008C79D1">
              <w:rPr>
                <w:sz w:val="8"/>
              </w:rPr>
              <w:fldChar w:fldCharType="begin">
                <w:ffData>
                  <w:name w:val="Texto57"/>
                  <w:enabled/>
                  <w:calcOnExit w:val="0"/>
                  <w:textInput/>
                </w:ffData>
              </w:fldChar>
            </w:r>
            <w:bookmarkStart w:id="27" w:name="Texto57"/>
            <w:r w:rsidRPr="008C79D1">
              <w:rPr>
                <w:sz w:val="8"/>
              </w:rPr>
              <w:instrText xml:space="preserve"> FORMTEXT </w:instrText>
            </w:r>
            <w:r w:rsidRPr="008C79D1">
              <w:rPr>
                <w:sz w:val="8"/>
              </w:rPr>
            </w:r>
            <w:r w:rsidRPr="008C79D1">
              <w:rPr>
                <w:sz w:val="8"/>
              </w:rPr>
              <w:fldChar w:fldCharType="separate"/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sz w:val="8"/>
              </w:rPr>
              <w:fldChar w:fldCharType="end"/>
            </w:r>
          </w:p>
        </w:tc>
        <w:bookmarkEnd w:id="27"/>
        <w:tc>
          <w:tcPr>
            <w:tcW w:w="992" w:type="dxa"/>
            <w:gridSpan w:val="3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5DFC3B83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AMPLIACIÓ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083F465" w14:textId="77777777" w:rsidR="006A1F17" w:rsidRPr="008C79D1" w:rsidRDefault="006A1F17">
            <w:pPr>
              <w:spacing w:before="60"/>
              <w:jc w:val="center"/>
              <w:rPr>
                <w:sz w:val="8"/>
              </w:rPr>
            </w:pPr>
            <w:r w:rsidRPr="008C79D1">
              <w:rPr>
                <w:sz w:val="8"/>
              </w:rPr>
              <w:fldChar w:fldCharType="begin">
                <w:ffData>
                  <w:name w:val="Texto58"/>
                  <w:enabled/>
                  <w:calcOnExit w:val="0"/>
                  <w:textInput/>
                </w:ffData>
              </w:fldChar>
            </w:r>
            <w:bookmarkStart w:id="28" w:name="Texto58"/>
            <w:r w:rsidRPr="008C79D1">
              <w:rPr>
                <w:sz w:val="8"/>
              </w:rPr>
              <w:instrText xml:space="preserve"> FORMTEXT </w:instrText>
            </w:r>
            <w:r w:rsidRPr="008C79D1">
              <w:rPr>
                <w:sz w:val="8"/>
              </w:rPr>
            </w:r>
            <w:r w:rsidRPr="008C79D1">
              <w:rPr>
                <w:sz w:val="8"/>
              </w:rPr>
              <w:fldChar w:fldCharType="separate"/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sz w:val="8"/>
              </w:rPr>
              <w:fldChar w:fldCharType="end"/>
            </w:r>
          </w:p>
        </w:tc>
        <w:bookmarkEnd w:id="28"/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51439E6F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REFORMA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2A21D6B3" w14:textId="77777777" w:rsidR="006A1F17" w:rsidRPr="008C79D1" w:rsidRDefault="006A1F17">
            <w:pPr>
              <w:spacing w:before="60"/>
              <w:jc w:val="center"/>
              <w:rPr>
                <w:sz w:val="8"/>
              </w:rPr>
            </w:pPr>
            <w:r w:rsidRPr="008C79D1">
              <w:rPr>
                <w:sz w:val="8"/>
              </w:rPr>
              <w:fldChar w:fldCharType="begin">
                <w:ffData>
                  <w:name w:val="Texto60"/>
                  <w:enabled/>
                  <w:calcOnExit w:val="0"/>
                  <w:textInput/>
                </w:ffData>
              </w:fldChar>
            </w:r>
            <w:bookmarkStart w:id="29" w:name="Texto60"/>
            <w:r w:rsidRPr="008C79D1">
              <w:rPr>
                <w:sz w:val="8"/>
              </w:rPr>
              <w:instrText xml:space="preserve"> FORMTEXT </w:instrText>
            </w:r>
            <w:r w:rsidRPr="008C79D1">
              <w:rPr>
                <w:sz w:val="8"/>
              </w:rPr>
            </w:r>
            <w:r w:rsidRPr="008C79D1">
              <w:rPr>
                <w:sz w:val="8"/>
              </w:rPr>
              <w:fldChar w:fldCharType="separate"/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noProof/>
                <w:sz w:val="8"/>
              </w:rPr>
              <w:t> </w:t>
            </w:r>
            <w:r w:rsidRPr="008C79D1">
              <w:rPr>
                <w:sz w:val="8"/>
              </w:rPr>
              <w:fldChar w:fldCharType="end"/>
            </w:r>
            <w:bookmarkEnd w:id="29"/>
          </w:p>
        </w:tc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366AB7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15A8D895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1FECAEA4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226"/>
        </w:trPr>
        <w:tc>
          <w:tcPr>
            <w:tcW w:w="104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C1C2187" w14:textId="77777777" w:rsidR="006A1F17" w:rsidRPr="008C79D1" w:rsidRDefault="006A1F17">
            <w:pPr>
              <w:spacing w:before="160" w:after="160"/>
              <w:rPr>
                <w:sz w:val="12"/>
              </w:rPr>
            </w:pPr>
          </w:p>
        </w:tc>
        <w:tc>
          <w:tcPr>
            <w:tcW w:w="3429" w:type="dxa"/>
            <w:gridSpan w:val="3"/>
            <w:vMerge/>
            <w:tcBorders>
              <w:top w:val="nil"/>
              <w:left w:val="single" w:sz="2" w:space="0" w:color="auto"/>
              <w:bottom w:val="single" w:sz="4" w:space="0" w:color="auto"/>
              <w:right w:val="nil"/>
            </w:tcBorders>
            <w:vAlign w:val="center"/>
          </w:tcPr>
          <w:p w14:paraId="5E3F3133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94F66CA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bookmarkStart w:id="30" w:name="Texto72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30"/>
          </w:p>
        </w:tc>
        <w:tc>
          <w:tcPr>
            <w:tcW w:w="496" w:type="dxa"/>
            <w:vMerge w:val="restart"/>
            <w:tcBorders>
              <w:top w:val="nil"/>
              <w:left w:val="nil"/>
              <w:bottom w:val="double" w:sz="4" w:space="0" w:color="auto"/>
              <w:right w:val="nil"/>
            </w:tcBorders>
            <w:textDirection w:val="btLr"/>
            <w:vAlign w:val="center"/>
          </w:tcPr>
          <w:p w14:paraId="3627377D" w14:textId="77777777" w:rsidR="006A1F17" w:rsidRDefault="006A1F17">
            <w:pPr>
              <w:pStyle w:val="Textoindependiente"/>
              <w:rPr>
                <w:lang w:val="ca-ES"/>
              </w:rPr>
            </w:pPr>
            <w:r>
              <w:rPr>
                <w:lang w:val="ca-ES"/>
              </w:rPr>
              <w:t>INTERRUPTOR</w:t>
            </w:r>
          </w:p>
          <w:p w14:paraId="198883AA" w14:textId="77777777" w:rsidR="006A1F17" w:rsidRPr="008C79D1" w:rsidRDefault="006A1F17">
            <w:pPr>
              <w:jc w:val="center"/>
              <w:rPr>
                <w:sz w:val="11"/>
              </w:rPr>
            </w:pPr>
            <w:r w:rsidRPr="008C79D1">
              <w:rPr>
                <w:sz w:val="11"/>
              </w:rPr>
              <w:t>DIFERENCIAL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FCEA7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Circuit</w:t>
            </w:r>
          </w:p>
        </w:tc>
        <w:tc>
          <w:tcPr>
            <w:tcW w:w="779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617917E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Nombre</w:t>
            </w:r>
          </w:p>
        </w:tc>
        <w:tc>
          <w:tcPr>
            <w:tcW w:w="639" w:type="dxa"/>
            <w:gridSpan w:val="2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56AC9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In</w:t>
            </w:r>
          </w:p>
        </w:tc>
        <w:tc>
          <w:tcPr>
            <w:tcW w:w="106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E7CF5" w14:textId="77777777" w:rsidR="006A1F17" w:rsidRPr="008C79D1" w:rsidRDefault="006A1F17">
            <w:pPr>
              <w:spacing w:before="60"/>
              <w:jc w:val="center"/>
              <w:rPr>
                <w:sz w:val="8"/>
              </w:rPr>
            </w:pPr>
            <w:r w:rsidRPr="008C79D1">
              <w:rPr>
                <w:sz w:val="12"/>
              </w:rPr>
              <w:t>Sensibilitat</w:t>
            </w:r>
          </w:p>
        </w:tc>
        <w:tc>
          <w:tcPr>
            <w:tcW w:w="2977" w:type="dxa"/>
            <w:gridSpan w:val="2"/>
            <w:vMerge w:val="restart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</w:tcPr>
          <w:p w14:paraId="131C97FA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SECCIÓ DE LA DERIVACIÓ INDIV.</w:t>
            </w:r>
          </w:p>
          <w:p w14:paraId="4AFF048C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 xml:space="preserve">                                          </w:t>
            </w:r>
            <w:r w:rsidRPr="008C79D1">
              <w:rPr>
                <w:sz w:val="12"/>
              </w:rPr>
              <w:fldChar w:fldCharType="begin">
                <w:ffData>
                  <w:name w:val="Texto65"/>
                  <w:enabled/>
                  <w:calcOnExit w:val="0"/>
                  <w:textInput/>
                </w:ffData>
              </w:fldChar>
            </w:r>
            <w:bookmarkStart w:id="31" w:name="Texto65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31"/>
            <w:r w:rsidRPr="008C79D1">
              <w:rPr>
                <w:sz w:val="12"/>
              </w:rPr>
              <w:t xml:space="preserve">  mm</w:t>
            </w:r>
            <w:r w:rsidRPr="008C79D1">
              <w:rPr>
                <w:sz w:val="12"/>
                <w:vertAlign w:val="superscript"/>
              </w:rPr>
              <w:t>2</w:t>
            </w: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345E4793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63C9065A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80"/>
        </w:trPr>
        <w:tc>
          <w:tcPr>
            <w:tcW w:w="1490" w:type="dxa"/>
            <w:gridSpan w:val="5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5F4940E" w14:textId="77777777" w:rsidR="006A1F17" w:rsidRPr="008C79D1" w:rsidRDefault="006A1F17">
            <w:pPr>
              <w:spacing w:before="40"/>
              <w:rPr>
                <w:sz w:val="12"/>
              </w:rPr>
            </w:pPr>
            <w:r w:rsidRPr="008C79D1">
              <w:rPr>
                <w:sz w:val="12"/>
              </w:rPr>
              <w:t>EMPRESA</w:t>
            </w:r>
          </w:p>
          <w:p w14:paraId="22E0CC0F" w14:textId="77777777" w:rsidR="006A1F17" w:rsidRPr="008C79D1" w:rsidRDefault="006A1F17">
            <w:pPr>
              <w:rPr>
                <w:sz w:val="12"/>
              </w:rPr>
            </w:pPr>
            <w:r w:rsidRPr="008C79D1">
              <w:rPr>
                <w:sz w:val="12"/>
              </w:rPr>
              <w:t>DISTRIBUÏDORA</w:t>
            </w:r>
          </w:p>
        </w:tc>
        <w:tc>
          <w:tcPr>
            <w:tcW w:w="4686" w:type="dxa"/>
            <w:gridSpan w:val="4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010F4D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76"/>
                  <w:enabled/>
                  <w:calcOnExit w:val="0"/>
                  <w:textInput/>
                </w:ffData>
              </w:fldChar>
            </w:r>
            <w:bookmarkStart w:id="32" w:name="Texto76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32"/>
          </w:p>
        </w:tc>
        <w:tc>
          <w:tcPr>
            <w:tcW w:w="49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34B4CB20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63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6E14F69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1"/>
                  <w:enabled/>
                  <w:calcOnExit w:val="0"/>
                  <w:textInput/>
                </w:ffData>
              </w:fldChar>
            </w:r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</w:p>
        </w:tc>
        <w:tc>
          <w:tcPr>
            <w:tcW w:w="779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5CB03F3E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2"/>
                  <w:enabled/>
                  <w:calcOnExit w:val="0"/>
                  <w:textInput/>
                </w:ffData>
              </w:fldChar>
            </w:r>
            <w:bookmarkStart w:id="33" w:name="Texto62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33"/>
          </w:p>
        </w:tc>
        <w:tc>
          <w:tcPr>
            <w:tcW w:w="639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0770E07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3"/>
                  <w:enabled/>
                  <w:calcOnExit w:val="0"/>
                  <w:textInput/>
                </w:ffData>
              </w:fldChar>
            </w:r>
            <w:bookmarkStart w:id="34" w:name="Texto63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34"/>
            <w:r w:rsidRPr="008C79D1">
              <w:rPr>
                <w:sz w:val="12"/>
              </w:rPr>
              <w:t xml:space="preserve"> A</w:t>
            </w:r>
          </w:p>
        </w:tc>
        <w:tc>
          <w:tcPr>
            <w:tcW w:w="106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220F3" w14:textId="77777777" w:rsidR="006A1F17" w:rsidRPr="008C79D1" w:rsidRDefault="006A1F17">
            <w:pPr>
              <w:spacing w:before="60"/>
              <w:jc w:val="right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4"/>
                  <w:enabled/>
                  <w:calcOnExit w:val="0"/>
                  <w:textInput/>
                </w:ffData>
              </w:fldChar>
            </w:r>
            <w:bookmarkStart w:id="35" w:name="Texto64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35"/>
            <w:r w:rsidRPr="008C79D1">
              <w:rPr>
                <w:sz w:val="12"/>
              </w:rPr>
              <w:t xml:space="preserve"> mA</w:t>
            </w:r>
          </w:p>
        </w:tc>
        <w:tc>
          <w:tcPr>
            <w:tcW w:w="297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6CE3D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1972CA56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21E93D6D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490" w:type="dxa"/>
            <w:gridSpan w:val="5"/>
            <w:vMerge/>
            <w:tcBorders>
              <w:top w:val="nil"/>
              <w:left w:val="single" w:sz="4" w:space="0" w:color="auto"/>
              <w:bottom w:val="single" w:sz="2" w:space="0" w:color="auto"/>
              <w:right w:val="nil"/>
            </w:tcBorders>
            <w:vAlign w:val="center"/>
          </w:tcPr>
          <w:p w14:paraId="3205A4FB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468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6F572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</w:p>
        </w:tc>
        <w:tc>
          <w:tcPr>
            <w:tcW w:w="49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4352DC19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638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CD28213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1"/>
                  <w:enabled/>
                  <w:calcOnExit w:val="0"/>
                  <w:textInput/>
                </w:ffData>
              </w:fldChar>
            </w:r>
            <w:bookmarkStart w:id="36" w:name="Texto61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36"/>
          </w:p>
        </w:tc>
        <w:tc>
          <w:tcPr>
            <w:tcW w:w="779" w:type="dxa"/>
            <w:gridSpan w:val="2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12D4E853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1"/>
                  <w:enabled/>
                  <w:calcOnExit w:val="0"/>
                  <w:textInput/>
                </w:ffData>
              </w:fldChar>
            </w:r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</w:p>
        </w:tc>
        <w:tc>
          <w:tcPr>
            <w:tcW w:w="639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0CE16E54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9"/>
                  <w:enabled/>
                  <w:calcOnExit w:val="0"/>
                  <w:textInput/>
                </w:ffData>
              </w:fldChar>
            </w:r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r w:rsidRPr="008C79D1">
              <w:rPr>
                <w:sz w:val="12"/>
              </w:rPr>
              <w:t xml:space="preserve"> A</w:t>
            </w:r>
          </w:p>
        </w:tc>
        <w:tc>
          <w:tcPr>
            <w:tcW w:w="10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524C81" w14:textId="77777777" w:rsidR="006A1F17" w:rsidRPr="008C79D1" w:rsidRDefault="006A1F17">
            <w:pPr>
              <w:spacing w:before="60"/>
              <w:jc w:val="right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r w:rsidRPr="008C79D1">
              <w:rPr>
                <w:sz w:val="12"/>
              </w:rPr>
              <w:t xml:space="preserve"> mA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4DCF59" w14:textId="77777777" w:rsidR="006A1F17" w:rsidRPr="008C79D1" w:rsidRDefault="006A1F17">
            <w:pPr>
              <w:spacing w:before="60"/>
              <w:jc w:val="center"/>
              <w:rPr>
                <w:sz w:val="12"/>
                <w:vertAlign w:val="superscript"/>
              </w:rPr>
            </w:pPr>
            <w:r w:rsidRPr="008C79D1">
              <w:rPr>
                <w:sz w:val="12"/>
              </w:rPr>
              <w:t>RESISTÈNCIA TERRA DE PROTEC.</w:t>
            </w: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6B18650B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2388206F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187"/>
        </w:trPr>
        <w:tc>
          <w:tcPr>
            <w:tcW w:w="1490" w:type="dxa"/>
            <w:gridSpan w:val="5"/>
            <w:vMerge w:val="restart"/>
            <w:tcBorders>
              <w:top w:val="single" w:sz="2" w:space="0" w:color="auto"/>
              <w:left w:val="single" w:sz="4" w:space="0" w:color="auto"/>
              <w:bottom w:val="nil"/>
              <w:right w:val="single" w:sz="2" w:space="0" w:color="auto"/>
            </w:tcBorders>
            <w:vAlign w:val="center"/>
          </w:tcPr>
          <w:p w14:paraId="0BE63DC4" w14:textId="77777777" w:rsidR="006A1F17" w:rsidRPr="008C79D1" w:rsidRDefault="006A1F17">
            <w:pPr>
              <w:rPr>
                <w:sz w:val="12"/>
              </w:rPr>
            </w:pPr>
            <w:r w:rsidRPr="008C79D1">
              <w:rPr>
                <w:sz w:val="12"/>
              </w:rPr>
              <w:t>CARACTERÍSTIQUES</w:t>
            </w:r>
          </w:p>
          <w:p w14:paraId="1ADC4067" w14:textId="77777777" w:rsidR="006A1F17" w:rsidRPr="008C79D1" w:rsidRDefault="006A1F17">
            <w:pPr>
              <w:rPr>
                <w:sz w:val="12"/>
              </w:rPr>
            </w:pPr>
            <w:r w:rsidRPr="008C79D1">
              <w:rPr>
                <w:sz w:val="12"/>
              </w:rPr>
              <w:t>EDIFICI</w:t>
            </w:r>
          </w:p>
        </w:tc>
        <w:tc>
          <w:tcPr>
            <w:tcW w:w="2985" w:type="dxa"/>
            <w:vMerge w:val="restart"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0E9F6BBD" w14:textId="77777777" w:rsidR="006A1F17" w:rsidRPr="008C79D1" w:rsidRDefault="006A1F17">
            <w:pPr>
              <w:spacing w:before="60"/>
              <w:rPr>
                <w:sz w:val="12"/>
              </w:rPr>
            </w:pPr>
            <w:bookmarkStart w:id="37" w:name="Texto77"/>
          </w:p>
        </w:tc>
        <w:bookmarkEnd w:id="37"/>
        <w:tc>
          <w:tcPr>
            <w:tcW w:w="1701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4F4ED9B" w14:textId="77777777" w:rsidR="006A1F17" w:rsidRPr="008C79D1" w:rsidRDefault="006A1F17">
            <w:pPr>
              <w:jc w:val="center"/>
              <w:rPr>
                <w:sz w:val="12"/>
              </w:rPr>
            </w:pPr>
            <w:r w:rsidRPr="008C79D1">
              <w:rPr>
                <w:sz w:val="12"/>
              </w:rPr>
              <w:t>SUPERFÍCIE LOCAL</w:t>
            </w:r>
          </w:p>
          <w:p w14:paraId="134C12C7" w14:textId="77777777" w:rsidR="006A1F17" w:rsidRPr="008C79D1" w:rsidRDefault="006A1F17">
            <w:pPr>
              <w:jc w:val="center"/>
              <w:rPr>
                <w:sz w:val="12"/>
                <w:vertAlign w:val="superscript"/>
              </w:rPr>
            </w:pPr>
            <w:r w:rsidRPr="008C79D1">
              <w:rPr>
                <w:sz w:val="12"/>
              </w:rPr>
              <w:t>m</w:t>
            </w:r>
            <w:r w:rsidRPr="008C79D1">
              <w:rPr>
                <w:sz w:val="12"/>
                <w:vertAlign w:val="superscript"/>
              </w:rPr>
              <w:t>2</w:t>
            </w:r>
          </w:p>
        </w:tc>
        <w:tc>
          <w:tcPr>
            <w:tcW w:w="496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687909FF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638" w:type="dxa"/>
            <w:gridSpan w:val="2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6817433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7"/>
                  <w:enabled/>
                  <w:calcOnExit w:val="0"/>
                  <w:textInput/>
                </w:ffData>
              </w:fldChar>
            </w:r>
            <w:bookmarkStart w:id="38" w:name="Texto67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38"/>
          </w:p>
        </w:tc>
        <w:tc>
          <w:tcPr>
            <w:tcW w:w="779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14:paraId="2F5385F8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8"/>
                  <w:enabled/>
                  <w:calcOnExit w:val="0"/>
                  <w:textInput/>
                </w:ffData>
              </w:fldChar>
            </w:r>
            <w:bookmarkStart w:id="39" w:name="Texto68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39"/>
          </w:p>
        </w:tc>
        <w:tc>
          <w:tcPr>
            <w:tcW w:w="639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14:paraId="324752D6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69"/>
                  <w:enabled/>
                  <w:calcOnExit w:val="0"/>
                  <w:textInput/>
                </w:ffData>
              </w:fldChar>
            </w:r>
            <w:bookmarkStart w:id="40" w:name="Texto69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40"/>
            <w:r w:rsidRPr="008C79D1">
              <w:rPr>
                <w:sz w:val="12"/>
              </w:rPr>
              <w:t xml:space="preserve"> A</w:t>
            </w:r>
          </w:p>
        </w:tc>
        <w:tc>
          <w:tcPr>
            <w:tcW w:w="1063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7541AA1D" w14:textId="77777777" w:rsidR="006A1F17" w:rsidRPr="008C79D1" w:rsidRDefault="006A1F17">
            <w:pPr>
              <w:spacing w:before="60"/>
              <w:jc w:val="right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70"/>
                  <w:enabled/>
                  <w:calcOnExit w:val="0"/>
                  <w:textInput/>
                </w:ffData>
              </w:fldChar>
            </w:r>
            <w:bookmarkStart w:id="41" w:name="Texto70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41"/>
            <w:r w:rsidRPr="008C79D1">
              <w:rPr>
                <w:sz w:val="12"/>
              </w:rPr>
              <w:t xml:space="preserve"> mA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81A96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t xml:space="preserve">                                                         </w:t>
            </w:r>
            <w:r w:rsidRPr="008C79D1">
              <w:rPr>
                <w:sz w:val="12"/>
              </w:rPr>
              <w:fldChar w:fldCharType="begin">
                <w:ffData>
                  <w:name w:val="Texto75"/>
                  <w:enabled/>
                  <w:calcOnExit w:val="0"/>
                  <w:textInput/>
                </w:ffData>
              </w:fldChar>
            </w:r>
            <w:bookmarkStart w:id="42" w:name="Texto75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42"/>
            <w:r w:rsidRPr="008C79D1">
              <w:rPr>
                <w:sz w:val="12"/>
              </w:rPr>
              <w:t xml:space="preserve">     </w:t>
            </w:r>
            <w:r w:rsidRPr="008C79D1">
              <w:rPr>
                <w:sz w:val="12"/>
              </w:rPr>
              <w:sym w:font="Symbol" w:char="F057"/>
            </w: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6490D6AA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</w:p>
        </w:tc>
      </w:tr>
      <w:tr w:rsidR="006A1F17" w:rsidRPr="008C79D1" w14:paraId="019E3448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361"/>
        </w:trPr>
        <w:tc>
          <w:tcPr>
            <w:tcW w:w="1490" w:type="dxa"/>
            <w:gridSpan w:val="5"/>
            <w:vMerge/>
            <w:tcBorders>
              <w:top w:val="nil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5112A6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2985" w:type="dxa"/>
            <w:vMerge/>
            <w:tcBorders>
              <w:top w:val="nil"/>
              <w:left w:val="single" w:sz="2" w:space="0" w:color="auto"/>
              <w:bottom w:val="nil"/>
              <w:right w:val="single" w:sz="4" w:space="0" w:color="auto"/>
            </w:tcBorders>
            <w:vAlign w:val="center"/>
          </w:tcPr>
          <w:p w14:paraId="1945395B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B623BD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1913" w:type="dxa"/>
            <w:gridSpan w:val="5"/>
            <w:tcBorders>
              <w:top w:val="double" w:sz="4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5985CEAB" w14:textId="77777777" w:rsidR="006A1F17" w:rsidRPr="008C79D1" w:rsidRDefault="006A1F17">
            <w:pPr>
              <w:spacing w:before="60"/>
              <w:rPr>
                <w:spacing w:val="-2"/>
                <w:sz w:val="12"/>
              </w:rPr>
            </w:pPr>
            <w:r w:rsidRPr="008C79D1">
              <w:rPr>
                <w:spacing w:val="-2"/>
                <w:sz w:val="12"/>
              </w:rPr>
              <w:t>Potència màxima admissible (1)</w:t>
            </w:r>
          </w:p>
        </w:tc>
        <w:tc>
          <w:tcPr>
            <w:tcW w:w="1702" w:type="dxa"/>
            <w:gridSpan w:val="4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D565B1F" w14:textId="77777777" w:rsidR="006A1F17" w:rsidRPr="008C79D1" w:rsidRDefault="006A1F17">
            <w:pPr>
              <w:spacing w:before="60"/>
              <w:jc w:val="right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83"/>
                  <w:enabled/>
                  <w:calcOnExit w:val="0"/>
                  <w:textInput/>
                </w:ffData>
              </w:fldChar>
            </w:r>
            <w:bookmarkStart w:id="43" w:name="Texto83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43"/>
            <w:r w:rsidRPr="008C79D1">
              <w:rPr>
                <w:sz w:val="12"/>
              </w:rPr>
              <w:t xml:space="preserve">   kW</w:t>
            </w:r>
          </w:p>
        </w:tc>
        <w:tc>
          <w:tcPr>
            <w:tcW w:w="2268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4F2AEC4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t>TENSIÓ</w:t>
            </w:r>
          </w:p>
        </w:tc>
        <w:tc>
          <w:tcPr>
            <w:tcW w:w="709" w:type="dxa"/>
            <w:tcBorders>
              <w:top w:val="double" w:sz="4" w:space="0" w:color="auto"/>
              <w:left w:val="nil"/>
              <w:bottom w:val="nil"/>
              <w:right w:val="nil"/>
            </w:tcBorders>
            <w:vAlign w:val="center"/>
          </w:tcPr>
          <w:p w14:paraId="1D2794CF" w14:textId="77777777" w:rsidR="006A1F17" w:rsidRPr="008C79D1" w:rsidRDefault="006A1F17">
            <w:pPr>
              <w:spacing w:before="60"/>
              <w:jc w:val="right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84"/>
                  <w:enabled/>
                  <w:calcOnExit w:val="0"/>
                  <w:textInput/>
                </w:ffData>
              </w:fldChar>
            </w:r>
            <w:bookmarkStart w:id="44" w:name="Texto84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44"/>
            <w:r w:rsidRPr="008C79D1">
              <w:rPr>
                <w:sz w:val="12"/>
              </w:rPr>
              <w:t xml:space="preserve">   V</w:t>
            </w: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12848991" w14:textId="77777777" w:rsidR="006A1F17" w:rsidRPr="008C79D1" w:rsidRDefault="006A1F17">
            <w:pPr>
              <w:spacing w:before="60"/>
              <w:jc w:val="center"/>
              <w:rPr>
                <w:sz w:val="12"/>
              </w:rPr>
            </w:pPr>
          </w:p>
        </w:tc>
      </w:tr>
      <w:tr w:rsidR="006A1F17" w:rsidRPr="008C79D1" w14:paraId="4953D8BE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96"/>
        </w:trPr>
        <w:tc>
          <w:tcPr>
            <w:tcW w:w="4475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484EE7" w14:textId="77777777" w:rsidR="006A1F17" w:rsidRPr="008C79D1" w:rsidRDefault="006A1F17">
            <w:pPr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77"/>
                  <w:enabled/>
                  <w:calcOnExit w:val="0"/>
                  <w:textInput/>
                </w:ffData>
              </w:fldChar>
            </w:r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</w:p>
        </w:tc>
        <w:tc>
          <w:tcPr>
            <w:tcW w:w="1701" w:type="dxa"/>
            <w:gridSpan w:val="3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14:paraId="4A07B5DB" w14:textId="77777777" w:rsidR="006A1F17" w:rsidRPr="008C79D1" w:rsidRDefault="006A1F17">
            <w:pPr>
              <w:jc w:val="center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82"/>
                  <w:enabled/>
                  <w:calcOnExit w:val="0"/>
                  <w:textInput/>
                </w:ffData>
              </w:fldChar>
            </w:r>
            <w:bookmarkStart w:id="45" w:name="Texto82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45"/>
          </w:p>
        </w:tc>
        <w:tc>
          <w:tcPr>
            <w:tcW w:w="1913" w:type="dxa"/>
            <w:gridSpan w:val="5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D871E8" w14:textId="77777777" w:rsidR="006A1F17" w:rsidRPr="008C79D1" w:rsidRDefault="006A1F17">
            <w:pPr>
              <w:spacing w:before="60"/>
              <w:rPr>
                <w:sz w:val="12"/>
              </w:rPr>
            </w:pPr>
            <w:r w:rsidRPr="008C79D1">
              <w:rPr>
                <w:sz w:val="12"/>
              </w:rPr>
              <w:t>Potència a instal·lar</w:t>
            </w:r>
          </w:p>
        </w:tc>
        <w:tc>
          <w:tcPr>
            <w:tcW w:w="1702" w:type="dxa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969D43" w14:textId="77777777" w:rsidR="006A1F17" w:rsidRPr="008C79D1" w:rsidRDefault="006A1F17">
            <w:pPr>
              <w:spacing w:before="60"/>
              <w:jc w:val="right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r w:rsidRPr="008C79D1">
              <w:rPr>
                <w:sz w:val="12"/>
              </w:rPr>
              <w:t xml:space="preserve">   kW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131BCDDD" w14:textId="77777777" w:rsidR="006A1F17" w:rsidRPr="008C79D1" w:rsidRDefault="006A1F17">
            <w:pPr>
              <w:rPr>
                <w:sz w:val="12"/>
              </w:rPr>
            </w:pPr>
            <w:r w:rsidRPr="008C79D1">
              <w:rPr>
                <w:sz w:val="12"/>
              </w:rPr>
              <w:t>INTENSITAT INTERRUPTOR GENERAL AUTOMÀTIC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CB54571" w14:textId="77777777" w:rsidR="006A1F17" w:rsidRPr="008C79D1" w:rsidRDefault="006A1F17">
            <w:pPr>
              <w:spacing w:before="60"/>
              <w:jc w:val="right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o85"/>
                  <w:enabled/>
                  <w:calcOnExit w:val="0"/>
                  <w:textInput/>
                </w:ffData>
              </w:fldChar>
            </w:r>
            <w:bookmarkStart w:id="46" w:name="Texto85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46"/>
            <w:r w:rsidRPr="008C79D1">
              <w:rPr>
                <w:sz w:val="12"/>
              </w:rPr>
              <w:t xml:space="preserve">   A</w:t>
            </w: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4135D5B2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20C6C846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128"/>
        </w:trPr>
        <w:tc>
          <w:tcPr>
            <w:tcW w:w="4475" w:type="dxa"/>
            <w:gridSpan w:val="6"/>
            <w:tcBorders>
              <w:top w:val="nil"/>
              <w:left w:val="single" w:sz="4" w:space="0" w:color="auto"/>
              <w:bottom w:val="double" w:sz="4" w:space="0" w:color="auto"/>
              <w:right w:val="nil"/>
            </w:tcBorders>
            <w:vAlign w:val="center"/>
          </w:tcPr>
          <w:p w14:paraId="30AECB03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3CAF11B3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1913" w:type="dxa"/>
            <w:gridSpan w:val="5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346D12D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1702" w:type="dxa"/>
            <w:gridSpan w:val="4"/>
            <w:vMerge/>
            <w:tcBorders>
              <w:top w:val="nil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ED37A52" w14:textId="77777777" w:rsidR="006A1F17" w:rsidRPr="008C79D1" w:rsidRDefault="006A1F17">
            <w:pPr>
              <w:spacing w:before="60"/>
              <w:jc w:val="right"/>
              <w:rPr>
                <w:sz w:val="12"/>
              </w:rPr>
            </w:pPr>
          </w:p>
        </w:tc>
        <w:tc>
          <w:tcPr>
            <w:tcW w:w="2268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20886DD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709" w:type="dxa"/>
            <w:vMerge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5C2A957D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  <w:tc>
          <w:tcPr>
            <w:tcW w:w="2693" w:type="dxa"/>
            <w:vMerge/>
            <w:tcBorders>
              <w:top w:val="nil"/>
              <w:left w:val="double" w:sz="4" w:space="0" w:color="auto"/>
              <w:bottom w:val="nil"/>
              <w:right w:val="single" w:sz="4" w:space="0" w:color="auto"/>
            </w:tcBorders>
          </w:tcPr>
          <w:p w14:paraId="68B5C801" w14:textId="77777777" w:rsidR="006A1F17" w:rsidRPr="008C79D1" w:rsidRDefault="006A1F17">
            <w:pPr>
              <w:spacing w:before="60"/>
              <w:rPr>
                <w:sz w:val="12"/>
              </w:rPr>
            </w:pPr>
          </w:p>
        </w:tc>
      </w:tr>
      <w:tr w:rsidR="006A1F17" w:rsidRPr="008C79D1" w14:paraId="65989F14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445"/>
        </w:trPr>
        <w:tc>
          <w:tcPr>
            <w:tcW w:w="410" w:type="dxa"/>
            <w:vMerge w:val="restart"/>
            <w:tcBorders>
              <w:top w:val="nil"/>
              <w:left w:val="single" w:sz="6" w:space="0" w:color="000000"/>
              <w:bottom w:val="nil"/>
              <w:right w:val="nil"/>
            </w:tcBorders>
            <w:textDirection w:val="btLr"/>
            <w:vAlign w:val="center"/>
          </w:tcPr>
          <w:p w14:paraId="04FDED37" w14:textId="77777777" w:rsidR="006A1F17" w:rsidRPr="008C79D1" w:rsidRDefault="006A1F17">
            <w:pPr>
              <w:spacing w:before="60"/>
              <w:ind w:left="113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NOTA</w:t>
            </w:r>
          </w:p>
        </w:tc>
        <w:tc>
          <w:tcPr>
            <w:tcW w:w="12358" w:type="dxa"/>
            <w:gridSpan w:val="19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C820AE9" w14:textId="77777777" w:rsidR="006A1F17" w:rsidRPr="008C79D1" w:rsidRDefault="006A1F17">
            <w:pPr>
              <w:tabs>
                <w:tab w:val="left" w:pos="229"/>
              </w:tabs>
              <w:spacing w:before="40"/>
              <w:rPr>
                <w:sz w:val="12"/>
              </w:rPr>
            </w:pPr>
            <w:r w:rsidRPr="008C79D1">
              <w:rPr>
                <w:sz w:val="12"/>
              </w:rPr>
              <w:t>(1)</w:t>
            </w:r>
            <w:r w:rsidRPr="008C79D1">
              <w:rPr>
                <w:sz w:val="12"/>
              </w:rPr>
              <w:tab/>
              <w:t>És la màxima que pot suportar el conjunt de la instal·lació.</w:t>
            </w:r>
          </w:p>
        </w:tc>
        <w:tc>
          <w:tcPr>
            <w:tcW w:w="2693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E93B66" w14:textId="77777777" w:rsidR="006A1F17" w:rsidRPr="008C79D1" w:rsidRDefault="006A1F17">
            <w:pPr>
              <w:spacing w:before="120" w:after="60"/>
              <w:jc w:val="center"/>
              <w:rPr>
                <w:sz w:val="12"/>
              </w:rPr>
            </w:pPr>
            <w:r w:rsidRPr="008C79D1">
              <w:rPr>
                <w:sz w:val="12"/>
              </w:rPr>
              <w:t>DATA I SIGNATURA INSTAL·LADOR</w:t>
            </w:r>
          </w:p>
        </w:tc>
      </w:tr>
      <w:tr w:rsidR="006A1F17" w:rsidRPr="008C79D1" w14:paraId="2A4A9E9A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423"/>
        </w:trPr>
        <w:tc>
          <w:tcPr>
            <w:tcW w:w="410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textDirection w:val="btLr"/>
            <w:vAlign w:val="center"/>
          </w:tcPr>
          <w:p w14:paraId="2B1BB91A" w14:textId="77777777" w:rsidR="006A1F17" w:rsidRPr="008C79D1" w:rsidRDefault="006A1F17">
            <w:pPr>
              <w:spacing w:before="60"/>
              <w:ind w:left="113"/>
              <w:jc w:val="center"/>
              <w:rPr>
                <w:sz w:val="12"/>
              </w:rPr>
            </w:pPr>
          </w:p>
        </w:tc>
        <w:tc>
          <w:tcPr>
            <w:tcW w:w="12358" w:type="dxa"/>
            <w:gridSpan w:val="1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198F76E" w14:textId="77777777" w:rsidR="006A1F17" w:rsidRPr="008C79D1" w:rsidRDefault="006A1F17">
            <w:pPr>
              <w:tabs>
                <w:tab w:val="left" w:pos="229"/>
              </w:tabs>
              <w:spacing w:before="60"/>
              <w:rPr>
                <w:sz w:val="12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445920C2" w14:textId="77777777" w:rsidR="006A1F17" w:rsidRPr="008C79D1" w:rsidRDefault="008C79D1" w:rsidP="008C79D1">
            <w:pPr>
              <w:spacing w:before="120" w:after="60"/>
              <w:rPr>
                <w:sz w:val="12"/>
              </w:rPr>
            </w:pPr>
            <w:r w:rsidRPr="008C79D1">
              <w:rPr>
                <w:sz w:val="1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47" w:name="Text1"/>
            <w:r w:rsidRPr="008C79D1">
              <w:rPr>
                <w:sz w:val="12"/>
              </w:rPr>
              <w:instrText xml:space="preserve"> FORMTEXT </w:instrText>
            </w:r>
            <w:r w:rsidRPr="008C79D1">
              <w:rPr>
                <w:sz w:val="12"/>
              </w:rPr>
            </w:r>
            <w:r w:rsidRPr="008C79D1">
              <w:rPr>
                <w:sz w:val="12"/>
              </w:rPr>
              <w:fldChar w:fldCharType="separate"/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noProof/>
                <w:sz w:val="12"/>
              </w:rPr>
              <w:t> </w:t>
            </w:r>
            <w:r w:rsidRPr="008C79D1">
              <w:rPr>
                <w:sz w:val="12"/>
              </w:rPr>
              <w:fldChar w:fldCharType="end"/>
            </w:r>
            <w:bookmarkEnd w:id="47"/>
          </w:p>
        </w:tc>
      </w:tr>
      <w:tr w:rsidR="006A1F17" w:rsidRPr="008C79D1" w14:paraId="4192B9DD" w14:textId="77777777" w:rsidTr="008C79D1">
        <w:tblPrEx>
          <w:tblCellMar>
            <w:top w:w="0" w:type="dxa"/>
            <w:bottom w:w="0" w:type="dxa"/>
          </w:tblCellMar>
        </w:tblPrEx>
        <w:trPr>
          <w:cantSplit/>
          <w:trHeight w:val="445"/>
        </w:trPr>
        <w:tc>
          <w:tcPr>
            <w:tcW w:w="410" w:type="dxa"/>
            <w:vMerge/>
            <w:tcBorders>
              <w:top w:val="nil"/>
              <w:left w:val="single" w:sz="6" w:space="0" w:color="000000"/>
              <w:bottom w:val="single" w:sz="4" w:space="0" w:color="auto"/>
              <w:right w:val="nil"/>
            </w:tcBorders>
            <w:textDirection w:val="btLr"/>
            <w:vAlign w:val="center"/>
          </w:tcPr>
          <w:p w14:paraId="0BB3318C" w14:textId="77777777" w:rsidR="006A1F17" w:rsidRPr="008C79D1" w:rsidRDefault="006A1F17">
            <w:pPr>
              <w:spacing w:before="60"/>
              <w:ind w:left="113"/>
              <w:jc w:val="center"/>
              <w:rPr>
                <w:sz w:val="12"/>
              </w:rPr>
            </w:pPr>
          </w:p>
        </w:tc>
        <w:tc>
          <w:tcPr>
            <w:tcW w:w="12358" w:type="dxa"/>
            <w:gridSpan w:val="1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48072CA" w14:textId="77777777" w:rsidR="006A1F17" w:rsidRPr="008C79D1" w:rsidRDefault="006A1F17">
            <w:pPr>
              <w:tabs>
                <w:tab w:val="left" w:pos="229"/>
              </w:tabs>
              <w:spacing w:before="60"/>
              <w:rPr>
                <w:sz w:val="12"/>
              </w:rPr>
            </w:pPr>
          </w:p>
        </w:tc>
        <w:tc>
          <w:tcPr>
            <w:tcW w:w="269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7EC0B2A7" w14:textId="77777777" w:rsidR="006A1F17" w:rsidRPr="008C79D1" w:rsidRDefault="006A1F17">
            <w:pPr>
              <w:spacing w:before="120" w:after="60"/>
              <w:jc w:val="center"/>
              <w:rPr>
                <w:sz w:val="12"/>
              </w:rPr>
            </w:pPr>
          </w:p>
        </w:tc>
      </w:tr>
    </w:tbl>
    <w:p w14:paraId="34F11D3E" w14:textId="77777777" w:rsidR="006A1F17" w:rsidRDefault="006A1F17">
      <w:pPr>
        <w:jc w:val="center"/>
        <w:rPr>
          <w:sz w:val="4"/>
        </w:rPr>
      </w:pPr>
    </w:p>
    <w:p w14:paraId="20FB91B7" w14:textId="77777777" w:rsidR="004E4AEE" w:rsidRPr="008C79D1" w:rsidRDefault="004E4AEE" w:rsidP="008C79D1">
      <w:pPr>
        <w:pBdr>
          <w:top w:val="single" w:sz="18" w:space="1" w:color="auto"/>
        </w:pBdr>
        <w:ind w:left="142"/>
        <w:jc w:val="both"/>
        <w:rPr>
          <w:sz w:val="16"/>
          <w:szCs w:val="16"/>
        </w:rPr>
      </w:pPr>
    </w:p>
    <w:sectPr w:rsidR="004E4AEE" w:rsidRPr="008C79D1" w:rsidSect="00B7385A">
      <w:footerReference w:type="default" r:id="rId9"/>
      <w:pgSz w:w="16838" w:h="11906" w:orient="landscape"/>
      <w:pgMar w:top="1276" w:right="720" w:bottom="720" w:left="720" w:header="708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AF612" w14:textId="77777777" w:rsidR="00660197" w:rsidRDefault="00660197" w:rsidP="008C79D1">
      <w:pPr>
        <w:spacing w:after="0" w:line="240" w:lineRule="auto"/>
      </w:pPr>
      <w:r>
        <w:separator/>
      </w:r>
    </w:p>
  </w:endnote>
  <w:endnote w:type="continuationSeparator" w:id="0">
    <w:p w14:paraId="7CEB982E" w14:textId="77777777" w:rsidR="00660197" w:rsidRDefault="00660197" w:rsidP="008C7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161CA" w14:textId="77777777" w:rsidR="00B7385A" w:rsidRPr="00B7385A" w:rsidRDefault="00B7385A">
    <w:pPr>
      <w:pStyle w:val="Piedepgina"/>
      <w:rPr>
        <w:sz w:val="14"/>
        <w:szCs w:val="14"/>
      </w:rPr>
    </w:pPr>
    <w:r w:rsidRPr="00B7385A">
      <w:rPr>
        <w:sz w:val="14"/>
        <w:szCs w:val="14"/>
      </w:rPr>
      <w:t>G146NSIN-157-00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B118" w14:textId="77777777" w:rsidR="00660197" w:rsidRDefault="00660197" w:rsidP="008C79D1">
      <w:pPr>
        <w:spacing w:after="0" w:line="240" w:lineRule="auto"/>
      </w:pPr>
      <w:r>
        <w:separator/>
      </w:r>
    </w:p>
  </w:footnote>
  <w:footnote w:type="continuationSeparator" w:id="0">
    <w:p w14:paraId="041E70EF" w14:textId="77777777" w:rsidR="00660197" w:rsidRDefault="00660197" w:rsidP="008C79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cumentProtection w:edit="forms" w:enforcement="1" w:cryptProviderType="rsaAES" w:cryptAlgorithmClass="hash" w:cryptAlgorithmType="typeAny" w:cryptAlgorithmSid="14" w:cryptSpinCount="100000" w:hash="Sh4UsQmrT6aTXLpEUR2flMz2m2DVvIMQImeYaYddbdfsvA3dl/VybJdMWvvI4rTMzzEglvXB2bioFZaFxxhCzQ==" w:salt="P9R4V2nm/CU6hXiYg5rU4A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17"/>
    <w:rsid w:val="0010034A"/>
    <w:rsid w:val="003E0B0D"/>
    <w:rsid w:val="00431FDB"/>
    <w:rsid w:val="004A7F84"/>
    <w:rsid w:val="004E4AEE"/>
    <w:rsid w:val="00660197"/>
    <w:rsid w:val="006A1F17"/>
    <w:rsid w:val="00783E47"/>
    <w:rsid w:val="008C79D1"/>
    <w:rsid w:val="00A60D2F"/>
    <w:rsid w:val="00AF3A81"/>
    <w:rsid w:val="00B7385A"/>
    <w:rsid w:val="00BB6578"/>
    <w:rsid w:val="00C90733"/>
    <w:rsid w:val="00DA1389"/>
    <w:rsid w:val="00DC2147"/>
    <w:rsid w:val="00FE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511D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ca-ES" w:eastAsia="en-US"/>
    </w:rPr>
  </w:style>
  <w:style w:type="paragraph" w:styleId="Ttulo1">
    <w:name w:val="heading 1"/>
    <w:basedOn w:val="Normal"/>
    <w:next w:val="Normal"/>
    <w:link w:val="Ttulo1Car"/>
    <w:qFormat/>
    <w:rsid w:val="006A1F17"/>
    <w:pPr>
      <w:keepNext/>
      <w:spacing w:after="0" w:line="240" w:lineRule="auto"/>
      <w:jc w:val="center"/>
      <w:outlineLvl w:val="0"/>
    </w:pPr>
    <w:rPr>
      <w:rFonts w:eastAsia="Times New Roman"/>
      <w:b/>
      <w:sz w:val="54"/>
      <w:szCs w:val="20"/>
      <w:lang w:val="es-ES_tradnl" w:eastAsia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6A1F17"/>
    <w:rPr>
      <w:rFonts w:eastAsia="Times New Roman" w:cs="Times New Roman"/>
      <w:b/>
      <w:sz w:val="54"/>
      <w:szCs w:val="20"/>
      <w:lang w:val="es-ES_tradnl" w:eastAsia="ca-ES"/>
    </w:rPr>
  </w:style>
  <w:style w:type="paragraph" w:styleId="Ttulo">
    <w:name w:val="Title"/>
    <w:basedOn w:val="Normal"/>
    <w:link w:val="TtuloCar"/>
    <w:qFormat/>
    <w:rsid w:val="006A1F17"/>
    <w:pPr>
      <w:spacing w:after="0" w:line="240" w:lineRule="auto"/>
      <w:jc w:val="center"/>
    </w:pPr>
    <w:rPr>
      <w:rFonts w:eastAsia="Times New Roman"/>
      <w:b/>
      <w:sz w:val="54"/>
      <w:szCs w:val="20"/>
      <w:lang w:val="es-ES_tradnl" w:eastAsia="ca-ES"/>
    </w:rPr>
  </w:style>
  <w:style w:type="character" w:customStyle="1" w:styleId="TtuloCar">
    <w:name w:val="Título Car"/>
    <w:link w:val="Ttulo"/>
    <w:rsid w:val="006A1F17"/>
    <w:rPr>
      <w:rFonts w:eastAsia="Times New Roman" w:cs="Times New Roman"/>
      <w:b/>
      <w:sz w:val="54"/>
      <w:szCs w:val="20"/>
      <w:lang w:val="es-ES_tradnl" w:eastAsia="ca-ES"/>
    </w:rPr>
  </w:style>
  <w:style w:type="paragraph" w:styleId="Textoindependiente">
    <w:name w:val="Body Text"/>
    <w:basedOn w:val="Normal"/>
    <w:link w:val="TextoindependienteCar"/>
    <w:semiHidden/>
    <w:rsid w:val="006A1F17"/>
    <w:pPr>
      <w:spacing w:after="0" w:line="240" w:lineRule="auto"/>
      <w:jc w:val="center"/>
    </w:pPr>
    <w:rPr>
      <w:rFonts w:eastAsia="Times New Roman"/>
      <w:sz w:val="11"/>
      <w:szCs w:val="20"/>
      <w:lang w:val="es-ES_tradnl" w:eastAsia="ca-ES"/>
    </w:rPr>
  </w:style>
  <w:style w:type="character" w:customStyle="1" w:styleId="TextoindependienteCar">
    <w:name w:val="Texto independiente Car"/>
    <w:link w:val="Textoindependiente"/>
    <w:semiHidden/>
    <w:rsid w:val="006A1F17"/>
    <w:rPr>
      <w:rFonts w:eastAsia="Times New Roman" w:cs="Times New Roman"/>
      <w:sz w:val="11"/>
      <w:szCs w:val="20"/>
      <w:lang w:val="es-ES_tradnl" w:eastAsia="ca-ES"/>
    </w:rPr>
  </w:style>
  <w:style w:type="paragraph" w:styleId="Encabezado">
    <w:name w:val="header"/>
    <w:basedOn w:val="Normal"/>
    <w:link w:val="EncabezadoCar"/>
    <w:semiHidden/>
    <w:rsid w:val="006A1F17"/>
    <w:pPr>
      <w:tabs>
        <w:tab w:val="center" w:pos="4252"/>
        <w:tab w:val="right" w:pos="8504"/>
      </w:tabs>
      <w:spacing w:after="0" w:line="240" w:lineRule="auto"/>
      <w:jc w:val="both"/>
    </w:pPr>
    <w:rPr>
      <w:rFonts w:eastAsia="Times New Roman"/>
      <w:sz w:val="24"/>
      <w:szCs w:val="20"/>
      <w:lang w:eastAsia="ca-ES"/>
    </w:rPr>
  </w:style>
  <w:style w:type="character" w:customStyle="1" w:styleId="EncabezadoCar">
    <w:name w:val="Encabezado Car"/>
    <w:link w:val="Encabezado"/>
    <w:semiHidden/>
    <w:rsid w:val="006A1F17"/>
    <w:rPr>
      <w:rFonts w:eastAsia="Times New Roman" w:cs="Times New Roman"/>
      <w:sz w:val="24"/>
      <w:szCs w:val="20"/>
      <w:lang w:eastAsia="ca-ES"/>
    </w:rPr>
  </w:style>
  <w:style w:type="paragraph" w:styleId="Piedepgina">
    <w:name w:val="footer"/>
    <w:basedOn w:val="Normal"/>
    <w:link w:val="PiedepginaCar"/>
    <w:semiHidden/>
    <w:rsid w:val="006A1F17"/>
    <w:pPr>
      <w:tabs>
        <w:tab w:val="center" w:pos="4252"/>
        <w:tab w:val="right" w:pos="8504"/>
      </w:tabs>
      <w:spacing w:after="0" w:line="240" w:lineRule="auto"/>
      <w:jc w:val="both"/>
    </w:pPr>
    <w:rPr>
      <w:rFonts w:eastAsia="Times New Roman"/>
      <w:sz w:val="24"/>
      <w:szCs w:val="20"/>
      <w:lang w:eastAsia="ca-ES"/>
    </w:rPr>
  </w:style>
  <w:style w:type="character" w:customStyle="1" w:styleId="PiedepginaCar">
    <w:name w:val="Pie de página Car"/>
    <w:link w:val="Piedepgina"/>
    <w:semiHidden/>
    <w:rsid w:val="006A1F17"/>
    <w:rPr>
      <w:rFonts w:eastAsia="Times New Roman" w:cs="Times New Roman"/>
      <w:sz w:val="24"/>
      <w:szCs w:val="20"/>
      <w:lang w:eastAsia="ca-ES"/>
    </w:rPr>
  </w:style>
  <w:style w:type="character" w:styleId="Hipervnculo">
    <w:name w:val="Hyperlink"/>
    <w:uiPriority w:val="99"/>
    <w:unhideWhenUsed/>
    <w:rsid w:val="008C79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287FBC6A4BE5429AFF47B89FF05CE4" ma:contentTypeVersion="10" ma:contentTypeDescription="Crea un document nou" ma:contentTypeScope="" ma:versionID="1ca623f8a7f1730d698ac97f1d3a5875">
  <xsd:schema xmlns:xsd="http://www.w3.org/2001/XMLSchema" xmlns:xs="http://www.w3.org/2001/XMLSchema" xmlns:p="http://schemas.microsoft.com/office/2006/metadata/properties" xmlns:ns3="1eecb35c-94e1-4437-b098-482f8815fc09" targetNamespace="http://schemas.microsoft.com/office/2006/metadata/properties" ma:root="true" ma:fieldsID="714fa1e920845bb6fa3ba487c321cb6a" ns3:_="">
    <xsd:import namespace="1eecb35c-94e1-4437-b098-482f8815fc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ecb35c-94e1-4437-b098-482f8815fc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214A34-41EC-417A-8ADC-4C62687288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ecb35c-94e1-4437-b098-482f8815fc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2BB449-576A-4293-BD1C-77E74FE2DCF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9FC748-EE1E-4485-9CF1-0AB42CC49A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MemoriaTecnicaELEC3.dotx</Template>
  <TotalTime>1</TotalTime>
  <Pages>2</Pages>
  <Words>1130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>Departament d'Innovació, Universitats i Empresa</Company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Generalitat de Catalunya</dc:creator>
  <cp:keywords/>
  <cp:lastModifiedBy>Miguel Angel del Olmo</cp:lastModifiedBy>
  <cp:revision>2</cp:revision>
  <dcterms:created xsi:type="dcterms:W3CDTF">2026-06-02T16:00:00Z</dcterms:created>
  <dcterms:modified xsi:type="dcterms:W3CDTF">2026-06-02T16:00:00Z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0x0101005B287FBC6A4BE5429AFF47B89FF05CE4</vt:lpwstr>
  </property>
  <property fmtid="{D5CDD505-2E9C-101B-9397-08002B2CF9AE}" pid="3" name="_activity">
    <vt:lpwstr/>
  </property>
</Properties>
</file>